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Default="0013777A">
      <w:pPr>
        <w:pStyle w:val="Nombrecliente"/>
        <w:rPr>
          <w:rFonts w:cs="Tahoma"/>
        </w:rPr>
      </w:pPr>
      <w:r>
        <w:rPr>
          <w:rFonts w:cs="Tahoma"/>
        </w:rPr>
        <w:t>ITM</w:t>
      </w:r>
    </w:p>
    <w:p w:rsidR="00A066A4" w:rsidRPr="00A066A4" w:rsidRDefault="00A066A4" w:rsidP="00A066A4"/>
    <w:p w:rsidR="001A5E7E" w:rsidRPr="006149FD" w:rsidRDefault="00981A11">
      <w:pPr>
        <w:pStyle w:val="Nombrecliente"/>
        <w:rPr>
          <w:rFonts w:cs="Tahoma"/>
        </w:rPr>
      </w:pPr>
      <w:r w:rsidRPr="006149FD">
        <w:rPr>
          <w:rFonts w:cs="Tahoma"/>
        </w:rPr>
        <w:t>Manual de Usuario</w:t>
      </w:r>
      <w:r w:rsidR="001F5E14">
        <w:rPr>
          <w:rFonts w:cs="Tahoma"/>
        </w:rPr>
        <w:t xml:space="preserve"> Mobile</w:t>
      </w:r>
    </w:p>
    <w:p w:rsidR="00D94F3D" w:rsidRDefault="00A066A4"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0" w:name="Autor"/>
      <w:r w:rsidRPr="006149FD">
        <w:rPr>
          <w:rFonts w:cs="Tahoma"/>
        </w:rPr>
        <w:t>Autor</w:t>
      </w:r>
      <w:r w:rsidR="00A066A4">
        <w:rPr>
          <w:rFonts w:cs="Tahoma"/>
        </w:rPr>
        <w:t>1:</w:t>
      </w:r>
      <w:r w:rsidRPr="006149FD">
        <w:rPr>
          <w:rFonts w:cs="Tahoma"/>
        </w:rPr>
        <w:tab/>
        <w:t>:</w:t>
      </w:r>
      <w:bookmarkEnd w:id="0"/>
      <w:r w:rsidR="009065DC" w:rsidRPr="006149FD">
        <w:rPr>
          <w:rFonts w:cs="Tahoma"/>
        </w:rPr>
        <w:tab/>
      </w:r>
      <w:r w:rsidR="00A066A4">
        <w:rPr>
          <w:rFonts w:cs="Tahoma"/>
        </w:rPr>
        <w:t>Julián</w:t>
      </w:r>
      <w:r w:rsidR="0013777A">
        <w:rPr>
          <w:rFonts w:cs="Tahoma"/>
        </w:rPr>
        <w:t xml:space="preserve"> Herrera Giraldo</w:t>
      </w:r>
      <w:r w:rsidR="00A066A4">
        <w:rPr>
          <w:rFonts w:cs="Tahoma"/>
        </w:rPr>
        <w:t xml:space="preserve"> </w:t>
      </w:r>
    </w:p>
    <w:p w:rsidR="00A066A4" w:rsidRPr="00D94F3D" w:rsidRDefault="00A066A4" w:rsidP="00D94F3D">
      <w:pPr>
        <w:pStyle w:val="itemsinicio"/>
        <w:rPr>
          <w:rFonts w:cs="Tahoma"/>
        </w:rPr>
      </w:pPr>
      <w:r>
        <w:rPr>
          <w:rFonts w:cs="Tahoma"/>
        </w:rPr>
        <w:t xml:space="preserve">Autor2: </w:t>
      </w:r>
      <w:r>
        <w:rPr>
          <w:rFonts w:cs="Tahoma"/>
        </w:rPr>
        <w:tab/>
        <w:t>: Camilo Sánchez Quintero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A066A4">
        <w:rPr>
          <w:rFonts w:cs="Tahoma"/>
        </w:rPr>
        <w:t>14</w:t>
      </w:r>
      <w:r w:rsidR="009065DC" w:rsidRPr="006149FD">
        <w:rPr>
          <w:rFonts w:cs="Tahoma"/>
        </w:rPr>
        <w:t>-</w:t>
      </w:r>
      <w:r w:rsidR="00A066A4">
        <w:rPr>
          <w:rFonts w:cs="Tahoma"/>
        </w:rPr>
        <w:t>04-2018</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A066A4">
        <w:rPr>
          <w:rFonts w:cs="Tahoma"/>
        </w:rPr>
        <w:t>01</w:t>
      </w:r>
      <w:r w:rsidR="0013777A" w:rsidRPr="006149FD">
        <w:rPr>
          <w:rFonts w:cs="Tahoma"/>
        </w:rPr>
        <w:t>-</w:t>
      </w:r>
      <w:r w:rsidR="00A066A4">
        <w:rPr>
          <w:rFonts w:cs="Tahoma"/>
        </w:rPr>
        <w:t>06-2018</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9744470"/>
      <w:bookmarkStart w:id="2" w:name="_Toc472322876"/>
      <w:bookmarkStart w:id="3" w:name="_Toc515209996"/>
      <w:r w:rsidRPr="006149FD">
        <w:lastRenderedPageBreak/>
        <w:t>Tabla De Contenido</w:t>
      </w:r>
      <w:bookmarkEnd w:id="1"/>
      <w:bookmarkEnd w:id="2"/>
      <w:bookmarkEnd w:id="3"/>
    </w:p>
    <w:p w:rsidR="003A15B0"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5209996" w:history="1">
        <w:r w:rsidR="003A15B0" w:rsidRPr="00BF683A">
          <w:rPr>
            <w:rStyle w:val="Hipervnculo"/>
          </w:rPr>
          <w:t>Tabla De Contenido</w:t>
        </w:r>
        <w:r w:rsidR="003A15B0">
          <w:rPr>
            <w:webHidden/>
          </w:rPr>
          <w:tab/>
        </w:r>
        <w:r w:rsidR="003A15B0">
          <w:rPr>
            <w:webHidden/>
          </w:rPr>
          <w:fldChar w:fldCharType="begin"/>
        </w:r>
        <w:r w:rsidR="003A15B0">
          <w:rPr>
            <w:webHidden/>
          </w:rPr>
          <w:instrText xml:space="preserve"> PAGEREF _Toc515209996 \h </w:instrText>
        </w:r>
        <w:r w:rsidR="003A15B0">
          <w:rPr>
            <w:webHidden/>
          </w:rPr>
        </w:r>
        <w:r w:rsidR="003A15B0">
          <w:rPr>
            <w:webHidden/>
          </w:rPr>
          <w:fldChar w:fldCharType="separate"/>
        </w:r>
        <w:r w:rsidR="003A15B0">
          <w:rPr>
            <w:webHidden/>
          </w:rPr>
          <w:t>2</w:t>
        </w:r>
        <w:r w:rsidR="003A15B0">
          <w:rPr>
            <w:webHidden/>
          </w:rPr>
          <w:fldChar w:fldCharType="end"/>
        </w:r>
      </w:hyperlink>
    </w:p>
    <w:p w:rsidR="003A15B0" w:rsidRDefault="00295A0E">
      <w:pPr>
        <w:pStyle w:val="TDC2"/>
        <w:rPr>
          <w:rFonts w:asciiTheme="minorHAnsi" w:eastAsiaTheme="minorEastAsia" w:hAnsiTheme="minorHAnsi" w:cstheme="minorBidi"/>
          <w:sz w:val="22"/>
          <w:szCs w:val="22"/>
          <w:lang w:val="es-ES"/>
        </w:rPr>
      </w:pPr>
      <w:hyperlink w:anchor="_Toc515209997" w:history="1">
        <w:r w:rsidR="003A15B0" w:rsidRPr="00BF683A">
          <w:rPr>
            <w:rStyle w:val="Hipervnculo"/>
          </w:rPr>
          <w:t>Prefacio</w:t>
        </w:r>
        <w:r w:rsidR="003A15B0">
          <w:rPr>
            <w:webHidden/>
          </w:rPr>
          <w:tab/>
        </w:r>
        <w:r w:rsidR="003A15B0">
          <w:rPr>
            <w:webHidden/>
          </w:rPr>
          <w:fldChar w:fldCharType="begin"/>
        </w:r>
        <w:r w:rsidR="003A15B0">
          <w:rPr>
            <w:webHidden/>
          </w:rPr>
          <w:instrText xml:space="preserve"> PAGEREF _Toc515209997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295A0E">
      <w:pPr>
        <w:pStyle w:val="TDC3"/>
        <w:rPr>
          <w:rFonts w:asciiTheme="minorHAnsi" w:eastAsiaTheme="minorEastAsia" w:hAnsiTheme="minorHAnsi" w:cstheme="minorBidi"/>
          <w:sz w:val="22"/>
          <w:szCs w:val="22"/>
        </w:rPr>
      </w:pPr>
      <w:hyperlink w:anchor="_Toc515209998" w:history="1">
        <w:r w:rsidR="003A15B0" w:rsidRPr="00BF683A">
          <w:rPr>
            <w:rStyle w:val="Hipervnculo"/>
          </w:rPr>
          <w:t>Audiencia y repository</w:t>
        </w:r>
        <w:r w:rsidR="003A15B0">
          <w:rPr>
            <w:webHidden/>
          </w:rPr>
          <w:tab/>
        </w:r>
        <w:r w:rsidR="003A15B0">
          <w:rPr>
            <w:webHidden/>
          </w:rPr>
          <w:fldChar w:fldCharType="begin"/>
        </w:r>
        <w:r w:rsidR="003A15B0">
          <w:rPr>
            <w:webHidden/>
          </w:rPr>
          <w:instrText xml:space="preserve"> PAGEREF _Toc515209998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295A0E">
      <w:pPr>
        <w:pStyle w:val="TDC2"/>
        <w:rPr>
          <w:rFonts w:asciiTheme="minorHAnsi" w:eastAsiaTheme="minorEastAsia" w:hAnsiTheme="minorHAnsi" w:cstheme="minorBidi"/>
          <w:sz w:val="22"/>
          <w:szCs w:val="22"/>
          <w:lang w:val="es-ES"/>
        </w:rPr>
      </w:pPr>
      <w:hyperlink w:anchor="_Toc515209999" w:history="1">
        <w:r w:rsidR="003A15B0" w:rsidRPr="00BF683A">
          <w:rPr>
            <w:rStyle w:val="Hipervnculo"/>
            <w:rFonts w:eastAsia="Tahoma"/>
          </w:rPr>
          <w:t>Introducción health center (user manual).</w:t>
        </w:r>
        <w:r w:rsidR="003A15B0">
          <w:rPr>
            <w:webHidden/>
          </w:rPr>
          <w:tab/>
        </w:r>
        <w:r w:rsidR="003A15B0">
          <w:rPr>
            <w:webHidden/>
          </w:rPr>
          <w:fldChar w:fldCharType="begin"/>
        </w:r>
        <w:r w:rsidR="003A15B0">
          <w:rPr>
            <w:webHidden/>
          </w:rPr>
          <w:instrText xml:space="preserve"> PAGEREF _Toc515209999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295A0E">
      <w:pPr>
        <w:pStyle w:val="TDC3"/>
        <w:rPr>
          <w:rFonts w:asciiTheme="minorHAnsi" w:eastAsiaTheme="minorEastAsia" w:hAnsiTheme="minorHAnsi" w:cstheme="minorBidi"/>
          <w:sz w:val="22"/>
          <w:szCs w:val="22"/>
        </w:rPr>
      </w:pPr>
      <w:hyperlink w:anchor="_Toc515210000" w:history="1">
        <w:r w:rsidR="003A15B0" w:rsidRPr="00BF683A">
          <w:rPr>
            <w:rStyle w:val="Hipervnculo"/>
            <w:rFonts w:eastAsia="Tahoma"/>
          </w:rPr>
          <w:t>Autentificación y registro local con API (jwt), mediante Facebook .</w:t>
        </w:r>
        <w:r w:rsidR="003A15B0">
          <w:rPr>
            <w:webHidden/>
          </w:rPr>
          <w:tab/>
        </w:r>
        <w:r w:rsidR="003A15B0">
          <w:rPr>
            <w:webHidden/>
          </w:rPr>
          <w:fldChar w:fldCharType="begin"/>
        </w:r>
        <w:r w:rsidR="003A15B0">
          <w:rPr>
            <w:webHidden/>
          </w:rPr>
          <w:instrText xml:space="preserve"> PAGEREF _Toc515210000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295A0E">
      <w:pPr>
        <w:pStyle w:val="TDC3"/>
        <w:rPr>
          <w:rFonts w:asciiTheme="minorHAnsi" w:eastAsiaTheme="minorEastAsia" w:hAnsiTheme="minorHAnsi" w:cstheme="minorBidi"/>
          <w:sz w:val="22"/>
          <w:szCs w:val="22"/>
        </w:rPr>
      </w:pPr>
      <w:hyperlink w:anchor="_Toc515210001" w:history="1">
        <w:r w:rsidR="003A15B0" w:rsidRPr="00BF683A">
          <w:rPr>
            <w:rStyle w:val="Hipervnculo"/>
            <w:rFonts w:eastAsia="Tahoma"/>
          </w:rPr>
          <w:t>History commits.</w:t>
        </w:r>
        <w:r w:rsidR="003A15B0">
          <w:rPr>
            <w:webHidden/>
          </w:rPr>
          <w:tab/>
        </w:r>
        <w:r w:rsidR="003A15B0">
          <w:rPr>
            <w:webHidden/>
          </w:rPr>
          <w:fldChar w:fldCharType="begin"/>
        </w:r>
        <w:r w:rsidR="003A15B0">
          <w:rPr>
            <w:webHidden/>
          </w:rPr>
          <w:instrText xml:space="preserve"> PAGEREF _Toc515210001 \h </w:instrText>
        </w:r>
        <w:r w:rsidR="003A15B0">
          <w:rPr>
            <w:webHidden/>
          </w:rPr>
        </w:r>
        <w:r w:rsidR="003A15B0">
          <w:rPr>
            <w:webHidden/>
          </w:rPr>
          <w:fldChar w:fldCharType="separate"/>
        </w:r>
        <w:r w:rsidR="003A15B0">
          <w:rPr>
            <w:webHidden/>
          </w:rPr>
          <w:t>9</w:t>
        </w:r>
        <w:r w:rsidR="003A15B0">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4" w:name="_Toc515209997"/>
      <w:r w:rsidRPr="006149FD">
        <w:lastRenderedPageBreak/>
        <w:t>Prefacio</w:t>
      </w:r>
      <w:bookmarkEnd w:id="4"/>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5" w:name="_Toc515209998"/>
      <w:r w:rsidRPr="00161CD4">
        <w:rPr>
          <w:sz w:val="28"/>
          <w:szCs w:val="20"/>
        </w:rPr>
        <w:t>Audiencia</w:t>
      </w:r>
      <w:r w:rsidR="00DD45F8">
        <w:rPr>
          <w:sz w:val="28"/>
          <w:szCs w:val="20"/>
        </w:rPr>
        <w:t xml:space="preserve"> y </w:t>
      </w:r>
      <w:r w:rsidR="006E7D81">
        <w:rPr>
          <w:sz w:val="28"/>
          <w:szCs w:val="20"/>
        </w:rPr>
        <w:t>repository</w:t>
      </w:r>
      <w:bookmarkEnd w:id="5"/>
    </w:p>
    <w:p w:rsidR="00981A11" w:rsidRDefault="00981A11" w:rsidP="001817E0">
      <w:pPr>
        <w:spacing w:line="239" w:lineRule="auto"/>
        <w:ind w:left="1000"/>
        <w:jc w:val="both"/>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A066A4">
        <w:rPr>
          <w:rFonts w:eastAsia="Tahoma"/>
        </w:rPr>
        <w:t xml:space="preserve">Health Center </w:t>
      </w:r>
      <w:r w:rsidR="000615BE">
        <w:rPr>
          <w:rFonts w:eastAsia="Tahoma"/>
        </w:rPr>
        <w:t>a nivel funcional, esta aplicación está</w:t>
      </w:r>
      <w:r w:rsidR="00A066A4">
        <w:rPr>
          <w:rFonts w:eastAsia="Tahoma"/>
        </w:rPr>
        <w:t xml:space="preserve"> dividida en dos bloques principales, el primero la app móvil</w:t>
      </w:r>
      <w:r w:rsidR="000615BE">
        <w:rPr>
          <w:rFonts w:eastAsia="Tahoma"/>
        </w:rPr>
        <w:t xml:space="preserve"> desarrollada en Xamarin forms .NET </w:t>
      </w:r>
      <w:r w:rsidR="00A066A4">
        <w:rPr>
          <w:rFonts w:eastAsia="Tahoma"/>
        </w:rPr>
        <w:t>estándar, y el segundo la aplicación web desarrollada en .NET estándar.  P</w:t>
      </w:r>
      <w:r w:rsidR="000615BE">
        <w:rPr>
          <w:rFonts w:eastAsia="Tahoma"/>
        </w:rPr>
        <w:t>ara co</w:t>
      </w:r>
      <w:r w:rsidR="00A066A4">
        <w:rPr>
          <w:rFonts w:eastAsia="Tahoma"/>
        </w:rPr>
        <w:t xml:space="preserve">nocer más de la arquitectura del proyecto </w:t>
      </w:r>
      <w:r w:rsidR="000615BE">
        <w:rPr>
          <w:rFonts w:eastAsia="Tahoma"/>
        </w:rPr>
        <w:t>nivel técnico podemos encontrar</w:t>
      </w:r>
      <w:r w:rsidR="00A066A4">
        <w:rPr>
          <w:rFonts w:eastAsia="Tahoma"/>
        </w:rPr>
        <w:t xml:space="preserve"> el código </w:t>
      </w:r>
      <w:r w:rsidR="00F82EFB">
        <w:rPr>
          <w:rFonts w:eastAsia="Tahoma"/>
        </w:rPr>
        <w:t>fuente en</w:t>
      </w:r>
      <w:r w:rsidR="000615BE">
        <w:rPr>
          <w:rFonts w:eastAsia="Tahoma"/>
        </w:rPr>
        <w:t xml:space="preserve"> el siguiente repositorio.</w:t>
      </w:r>
    </w:p>
    <w:p w:rsidR="000615BE" w:rsidRDefault="000615BE" w:rsidP="00981A11">
      <w:pPr>
        <w:spacing w:line="239" w:lineRule="auto"/>
        <w:ind w:left="1000"/>
        <w:rPr>
          <w:rFonts w:eastAsia="Tahoma"/>
        </w:rPr>
      </w:pPr>
    </w:p>
    <w:p w:rsidR="009A3610" w:rsidRPr="009A3610" w:rsidRDefault="00A066A4" w:rsidP="009A3610">
      <w:pPr>
        <w:spacing w:line="239" w:lineRule="auto"/>
        <w:ind w:left="1000"/>
        <w:jc w:val="center"/>
        <w:rPr>
          <w:rFonts w:eastAsia="Tahoma"/>
          <w:color w:val="FF0000"/>
        </w:rPr>
      </w:pPr>
      <w:r w:rsidRPr="009A3610">
        <w:rPr>
          <w:color w:val="FF0000"/>
        </w:rPr>
        <w:t>https://gitlab.com/Rubbery89/HealthCenter.git</w:t>
      </w:r>
    </w:p>
    <w:p w:rsidR="009A3610" w:rsidRPr="009A3610" w:rsidRDefault="009A3610" w:rsidP="009A3610">
      <w:pPr>
        <w:pStyle w:val="TextoNormal"/>
        <w:ind w:left="0"/>
        <w:rPr>
          <w:noProof/>
          <w:lang w:val="es-ES_tradnl" w:eastAsia="es-CO"/>
        </w:rPr>
      </w:pPr>
    </w:p>
    <w:p w:rsidR="009A3610" w:rsidRDefault="009A3610" w:rsidP="001817E0">
      <w:pPr>
        <w:pStyle w:val="TextoNormal"/>
        <w:jc w:val="center"/>
        <w:rPr>
          <w:lang w:val="es-ES_tradnl"/>
        </w:rPr>
      </w:pPr>
      <w:r>
        <w:rPr>
          <w:noProof/>
        </w:rPr>
        <w:drawing>
          <wp:inline distT="0" distB="0" distL="0" distR="0">
            <wp:extent cx="1307465" cy="235191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9654" cy="2391829"/>
                    </a:xfrm>
                    <a:prstGeom prst="rect">
                      <a:avLst/>
                    </a:prstGeom>
                  </pic:spPr>
                </pic:pic>
              </a:graphicData>
            </a:graphic>
          </wp:inline>
        </w:drawing>
      </w:r>
    </w:p>
    <w:p w:rsidR="001817E0" w:rsidRDefault="001817E0" w:rsidP="001817E0">
      <w:pPr>
        <w:pStyle w:val="TextoNormal"/>
        <w:jc w:val="center"/>
        <w:rPr>
          <w:lang w:val="es-ES_tradnl"/>
        </w:rPr>
      </w:pPr>
    </w:p>
    <w:p w:rsidR="009A3610" w:rsidRDefault="009A3610"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lang w:val="es-ES_tradnl"/>
        </w:rPr>
      </w:pPr>
    </w:p>
    <w:p w:rsidR="009A3610" w:rsidRDefault="009A3610" w:rsidP="009A3610">
      <w:pPr>
        <w:pStyle w:val="TextoNormal"/>
        <w:jc w:val="center"/>
        <w:rPr>
          <w:lang w:val="es-ES_tradnl"/>
        </w:rPr>
      </w:pPr>
    </w:p>
    <w:p w:rsidR="009A3610" w:rsidRPr="001817E0" w:rsidRDefault="009A3610" w:rsidP="001817E0">
      <w:pPr>
        <w:pStyle w:val="TextoNormal"/>
        <w:rPr>
          <w:b/>
          <w:sz w:val="36"/>
          <w:szCs w:val="36"/>
          <w:lang w:val="es-ES_tradnl"/>
        </w:rPr>
      </w:pPr>
      <w:r w:rsidRPr="001817E0">
        <w:rPr>
          <w:b/>
          <w:sz w:val="36"/>
          <w:szCs w:val="36"/>
          <w:lang w:val="es-ES_tradnl"/>
        </w:rPr>
        <w:lastRenderedPageBreak/>
        <w:t>Goals</w:t>
      </w:r>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9A3610" w:rsidTr="009A3610">
        <w:tc>
          <w:tcPr>
            <w:tcW w:w="2697" w:type="dxa"/>
            <w:shd w:val="clear" w:color="auto" w:fill="9CC2E5" w:themeFill="accent1" w:themeFillTint="99"/>
          </w:tcPr>
          <w:p w:rsidR="009A3610" w:rsidRDefault="009A3610" w:rsidP="009A3610">
            <w:pPr>
              <w:pStyle w:val="TextoNormal"/>
              <w:ind w:left="0"/>
              <w:rPr>
                <w:b/>
              </w:rPr>
            </w:pPr>
            <w:r>
              <w:rPr>
                <w:b/>
              </w:rPr>
              <w:t>Funcionalidad</w:t>
            </w:r>
          </w:p>
        </w:tc>
        <w:tc>
          <w:tcPr>
            <w:tcW w:w="2530" w:type="dxa"/>
            <w:shd w:val="clear" w:color="auto" w:fill="9CC2E5" w:themeFill="accent1" w:themeFillTint="99"/>
          </w:tcPr>
          <w:p w:rsidR="009A3610" w:rsidRDefault="009A3610" w:rsidP="009A3610">
            <w:pPr>
              <w:pStyle w:val="TextoNormal"/>
              <w:ind w:left="0"/>
              <w:rPr>
                <w:b/>
              </w:rPr>
            </w:pPr>
            <w:r>
              <w:rPr>
                <w:b/>
              </w:rPr>
              <w:t>Puntos</w:t>
            </w:r>
          </w:p>
        </w:tc>
        <w:tc>
          <w:tcPr>
            <w:tcW w:w="2560" w:type="dxa"/>
            <w:shd w:val="clear" w:color="auto" w:fill="9CC2E5" w:themeFill="accent1" w:themeFillTint="99"/>
          </w:tcPr>
          <w:p w:rsidR="009A3610" w:rsidRDefault="009A3610" w:rsidP="009A3610">
            <w:pPr>
              <w:pStyle w:val="TextoNormal"/>
              <w:ind w:left="0"/>
              <w:rPr>
                <w:b/>
              </w:rPr>
            </w:pPr>
            <w:r>
              <w:rPr>
                <w:b/>
              </w:rPr>
              <w:t>Cumplió (s/n/p)</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 xml:space="preserve">Consulta </w:t>
            </w:r>
            <w:proofErr w:type="spellStart"/>
            <w:r w:rsidRPr="009A3610">
              <w:rPr>
                <w:rFonts w:ascii="Arial" w:hAnsi="Arial" w:cs="Arial"/>
                <w:color w:val="222222"/>
                <w:shd w:val="clear" w:color="auto" w:fill="FFFFFF"/>
              </w:rPr>
              <w:t>Disponiblidad</w:t>
            </w:r>
            <w:proofErr w:type="spellEnd"/>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vAlign w:val="center"/>
          </w:tcPr>
          <w:p w:rsidR="009A3610" w:rsidRPr="009A3610" w:rsidRDefault="009A3610" w:rsidP="009A3610">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9A3610" w:rsidRDefault="009A3610" w:rsidP="009A3610">
            <w:pPr>
              <w:pStyle w:val="TextoNormal"/>
              <w:ind w:left="0"/>
              <w:rPr>
                <w:b/>
              </w:rPr>
            </w:pPr>
            <w:r>
              <w:rPr>
                <w:b/>
              </w:rPr>
              <w:t>plus</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shd w:val="clear" w:color="auto" w:fill="9CC2E5" w:themeFill="accent1" w:themeFillTint="99"/>
          </w:tcPr>
          <w:p w:rsidR="009A3610" w:rsidRDefault="009A3610" w:rsidP="009A3610">
            <w:pPr>
              <w:pStyle w:val="TextoNormal"/>
              <w:ind w:left="0"/>
              <w:rPr>
                <w:b/>
              </w:rPr>
            </w:pPr>
            <w:r>
              <w:rPr>
                <w:b/>
              </w:rPr>
              <w:t>total</w:t>
            </w:r>
          </w:p>
        </w:tc>
        <w:tc>
          <w:tcPr>
            <w:tcW w:w="2530" w:type="dxa"/>
            <w:shd w:val="clear" w:color="auto" w:fill="9CC2E5" w:themeFill="accent1" w:themeFillTint="99"/>
          </w:tcPr>
          <w:p w:rsidR="009A3610" w:rsidRDefault="009A3610" w:rsidP="009A3610">
            <w:pPr>
              <w:pStyle w:val="TextoNormal"/>
              <w:ind w:left="0"/>
              <w:rPr>
                <w:b/>
              </w:rPr>
            </w:pPr>
            <w:r>
              <w:rPr>
                <w:b/>
              </w:rPr>
              <w:t>100</w:t>
            </w:r>
          </w:p>
        </w:tc>
        <w:tc>
          <w:tcPr>
            <w:tcW w:w="2560" w:type="dxa"/>
            <w:shd w:val="clear" w:color="auto" w:fill="9CC2E5" w:themeFill="accent1" w:themeFillTint="99"/>
          </w:tcPr>
          <w:p w:rsidR="009A3610" w:rsidRDefault="009A3610" w:rsidP="009A3610">
            <w:pPr>
              <w:pStyle w:val="TextoNormal"/>
              <w:ind w:left="0"/>
              <w:rPr>
                <w:b/>
              </w:rPr>
            </w:pPr>
          </w:p>
        </w:tc>
      </w:tr>
    </w:tbl>
    <w:p w:rsidR="00B070BC" w:rsidRDefault="00B070BC" w:rsidP="00CD51CF">
      <w:pPr>
        <w:pStyle w:val="TextoNormal"/>
        <w:rPr>
          <w:b/>
        </w:rPr>
      </w:pPr>
    </w:p>
    <w:p w:rsidR="001817E0" w:rsidRDefault="001817E0" w:rsidP="00CD51CF">
      <w:pPr>
        <w:pStyle w:val="TextoNormal"/>
        <w:rPr>
          <w:b/>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Default="001817E0" w:rsidP="001817E0">
      <w:pPr>
        <w:ind w:left="0"/>
        <w:rPr>
          <w:lang w:val="es-ES"/>
        </w:rPr>
      </w:pPr>
    </w:p>
    <w:p w:rsidR="001817E0" w:rsidRDefault="001817E0" w:rsidP="001817E0">
      <w:pPr>
        <w:ind w:left="0"/>
        <w:jc w:val="center"/>
        <w:rPr>
          <w:lang w:val="es-ES"/>
        </w:rPr>
      </w:pPr>
    </w:p>
    <w:p w:rsidR="001817E0" w:rsidRDefault="001817E0" w:rsidP="001817E0">
      <w:pPr>
        <w:ind w:left="0"/>
        <w:jc w:val="center"/>
        <w:rPr>
          <w:i/>
          <w:lang w:val="es-ES"/>
        </w:rPr>
      </w:pPr>
      <w:r w:rsidRPr="001817E0">
        <w:rPr>
          <w:i/>
          <w:lang w:val="es-ES"/>
        </w:rPr>
        <w:t>Tabla con las competencias a calificar</w:t>
      </w:r>
    </w:p>
    <w:p w:rsidR="001817E0" w:rsidRDefault="001817E0" w:rsidP="001817E0">
      <w:pPr>
        <w:ind w:left="0"/>
        <w:jc w:val="center"/>
        <w:rPr>
          <w:i/>
          <w:lang w:val="es-ES"/>
        </w:rPr>
      </w:pPr>
    </w:p>
    <w:p w:rsidR="001817E0" w:rsidRPr="001817E0" w:rsidRDefault="001817E0" w:rsidP="001817E0">
      <w:pPr>
        <w:ind w:left="0"/>
        <w:jc w:val="center"/>
        <w:rPr>
          <w:i/>
          <w:lang w:val="es-ES"/>
        </w:rPr>
      </w:pPr>
    </w:p>
    <w:p w:rsidR="001817E0" w:rsidRDefault="001817E0" w:rsidP="001817E0">
      <w:pPr>
        <w:ind w:left="0"/>
        <w:rPr>
          <w:lang w:val="es-ES"/>
        </w:rPr>
      </w:pPr>
    </w:p>
    <w:p w:rsidR="001817E0" w:rsidRPr="001817E0" w:rsidRDefault="001817E0" w:rsidP="001817E0">
      <w:pPr>
        <w:ind w:left="0"/>
        <w:jc w:val="both"/>
        <w:rPr>
          <w:lang w:val="es-ES"/>
        </w:rPr>
      </w:pPr>
      <w:r>
        <w:rPr>
          <w:lang w:val="es-ES"/>
        </w:rPr>
        <w:t>Inicialmente se va a detallar el manual de funcionamiento de la app móvil en la que los usuarios pueden registrarse e ingresar para administrar sus citas médicas con los doctores que estén disponibles.</w:t>
      </w:r>
    </w:p>
    <w:p w:rsidR="00981A11" w:rsidRDefault="00664182" w:rsidP="001817E0">
      <w:pPr>
        <w:pStyle w:val="Ttulo2"/>
        <w:ind w:left="0"/>
        <w:rPr>
          <w:rFonts w:eastAsia="Tahoma"/>
        </w:rPr>
      </w:pPr>
      <w:r>
        <w:rPr>
          <w:rFonts w:eastAsia="Tahoma"/>
        </w:rPr>
        <w:lastRenderedPageBreak/>
        <w:t xml:space="preserve"> </w:t>
      </w:r>
      <w:bookmarkStart w:id="6" w:name="_Toc515209999"/>
      <w:r>
        <w:rPr>
          <w:rFonts w:eastAsia="Tahoma"/>
        </w:rPr>
        <w:t xml:space="preserve">Introducción </w:t>
      </w:r>
      <w:proofErr w:type="spellStart"/>
      <w:r w:rsidR="001817E0">
        <w:rPr>
          <w:rFonts w:eastAsia="Tahoma"/>
        </w:rPr>
        <w:t>health</w:t>
      </w:r>
      <w:proofErr w:type="spellEnd"/>
      <w:r w:rsidR="001817E0">
        <w:rPr>
          <w:rFonts w:eastAsia="Tahoma"/>
        </w:rPr>
        <w:t xml:space="preserve"> center</w:t>
      </w:r>
      <w:r w:rsidR="00900494">
        <w:rPr>
          <w:rFonts w:eastAsia="Tahoma"/>
        </w:rPr>
        <w:t xml:space="preserve"> (user manual).</w:t>
      </w:r>
      <w:bookmarkEnd w:id="6"/>
    </w:p>
    <w:p w:rsidR="00833E2D" w:rsidRDefault="00833E2D" w:rsidP="00FB660E">
      <w:pPr>
        <w:pStyle w:val="TextoNormal"/>
        <w:rPr>
          <w:rFonts w:eastAsia="Tahoma"/>
          <w:lang w:val="es-ES_tradnl"/>
        </w:rPr>
      </w:pPr>
      <w:r>
        <w:rPr>
          <w:rFonts w:eastAsia="Tahoma"/>
          <w:lang w:val="es-ES_tradnl"/>
        </w:rPr>
        <w:t xml:space="preserve">La aplicación permite al usuario </w:t>
      </w:r>
      <w:r w:rsidR="00E72467">
        <w:rPr>
          <w:rFonts w:eastAsia="Tahoma"/>
          <w:lang w:val="es-ES_tradnl"/>
        </w:rPr>
        <w:t>agendar citas médicas a los usuarios que se autentican, dichos usuarios pueden registrarse previamente en la app móvil para poder ingresar.</w:t>
      </w:r>
    </w:p>
    <w:p w:rsidR="00E72467" w:rsidRDefault="00E72467" w:rsidP="00FB660E">
      <w:pPr>
        <w:pStyle w:val="TextoNormal"/>
        <w:rPr>
          <w:rFonts w:eastAsia="Tahoma"/>
          <w:lang w:val="es-ES_tradnl"/>
        </w:rPr>
      </w:pPr>
      <w:r>
        <w:rPr>
          <w:rFonts w:eastAsia="Tahoma"/>
          <w:lang w:val="es-ES_tradnl"/>
        </w:rPr>
        <w:t>Inicialmente podrán visualizar los doctores disponibles en el hospital y elegir el de la especialidad que requiera, acto seguido podrá visualizar las fechas y horarios que tiene disponible el doctor elegido para poder agendar su cita médica.</w:t>
      </w:r>
    </w:p>
    <w:p w:rsidR="00833E2D" w:rsidRPr="00FB660E" w:rsidRDefault="00833E2D" w:rsidP="00FB660E">
      <w:pPr>
        <w:pStyle w:val="TextoNormal"/>
        <w:rPr>
          <w:rFonts w:eastAsia="Tahoma"/>
          <w:lang w:val="es-ES_tradnl"/>
        </w:rPr>
      </w:pPr>
      <w:r>
        <w:rPr>
          <w:rFonts w:eastAsia="Tahoma"/>
          <w:lang w:val="es-ES_tradnl"/>
        </w:rPr>
        <w:t xml:space="preserve">La aplicación está disponible en 5 idiomas, el idioma predeterminado es en Ingles, o sea que, si el dispositivo está configurado en un idioma diferente a los disponibles que son español, francés, </w:t>
      </w:r>
      <w:r w:rsidR="00E72467">
        <w:rPr>
          <w:rFonts w:eastAsia="Tahoma"/>
          <w:lang w:val="es-ES_tradnl"/>
        </w:rPr>
        <w:t>alemán</w:t>
      </w:r>
      <w:r>
        <w:rPr>
          <w:rFonts w:eastAsia="Tahoma"/>
          <w:lang w:val="es-ES_tradnl"/>
        </w:rPr>
        <w:t xml:space="preserve"> e italiano la app se traduce al Ingles por defecto.</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7" w:name="_Toc515210000"/>
      <w:r>
        <w:rPr>
          <w:rFonts w:eastAsia="Tahoma"/>
          <w:sz w:val="28"/>
        </w:rPr>
        <w:t>Autentif</w:t>
      </w:r>
      <w:r w:rsidR="005C503C">
        <w:rPr>
          <w:rFonts w:eastAsia="Tahoma"/>
          <w:sz w:val="28"/>
        </w:rPr>
        <w:t>icación y registro local con API (</w:t>
      </w:r>
      <w:proofErr w:type="spellStart"/>
      <w:r w:rsidR="005C503C">
        <w:rPr>
          <w:rFonts w:eastAsia="Tahoma"/>
          <w:sz w:val="28"/>
        </w:rPr>
        <w:t>jwt</w:t>
      </w:r>
      <w:proofErr w:type="spellEnd"/>
      <w:r w:rsidR="005C503C">
        <w:rPr>
          <w:rFonts w:eastAsia="Tahoma"/>
          <w:sz w:val="28"/>
        </w:rPr>
        <w:t xml:space="preserve">), </w:t>
      </w:r>
      <w:r w:rsidR="00E72467">
        <w:rPr>
          <w:rFonts w:eastAsia="Tahoma"/>
          <w:sz w:val="28"/>
        </w:rPr>
        <w:t xml:space="preserve">mediante </w:t>
      </w:r>
      <w:proofErr w:type="gramStart"/>
      <w:r w:rsidR="00E72467">
        <w:rPr>
          <w:rFonts w:eastAsia="Tahoma"/>
          <w:sz w:val="28"/>
        </w:rPr>
        <w:t xml:space="preserve">Facebook </w:t>
      </w:r>
      <w:r>
        <w:rPr>
          <w:rFonts w:eastAsia="Tahoma"/>
          <w:sz w:val="28"/>
        </w:rPr>
        <w:t>.</w:t>
      </w:r>
      <w:bookmarkEnd w:id="7"/>
      <w:proofErr w:type="gramEnd"/>
    </w:p>
    <w:p w:rsidR="00960A1B" w:rsidRDefault="00833E2D" w:rsidP="00701786">
      <w:pPr>
        <w:pStyle w:val="TextoNormal"/>
        <w:ind w:left="993"/>
        <w:rPr>
          <w:noProof/>
        </w:rPr>
      </w:pPr>
      <w:r>
        <w:rPr>
          <w:rFonts w:eastAsia="Tahoma"/>
          <w:lang w:val="es-ES_tradnl"/>
        </w:rPr>
        <w:t>Para proceder con la autenticación local el usuario primero debe registrarse en la app donde debe elegir una foto de perfil (opcional)</w:t>
      </w:r>
      <w:r w:rsidR="00960A1B">
        <w:rPr>
          <w:rFonts w:eastAsia="Tahoma"/>
          <w:lang w:val="es-ES_tradnl"/>
        </w:rPr>
        <w:t xml:space="preserve"> ya sea desde la cámara del dispositivo o de la galería del mismo</w:t>
      </w:r>
      <w:r>
        <w:rPr>
          <w:rFonts w:eastAsia="Tahoma"/>
          <w:lang w:val="es-ES_tradnl"/>
        </w:rPr>
        <w:t>, nombres, apellidos, teléfono, correo elec</w:t>
      </w:r>
      <w:r w:rsidR="005C503C">
        <w:rPr>
          <w:rFonts w:eastAsia="Tahoma"/>
          <w:lang w:val="es-ES_tradnl"/>
        </w:rPr>
        <w:t>trónico valido, password y confi</w:t>
      </w:r>
      <w:r>
        <w:rPr>
          <w:rFonts w:eastAsia="Tahoma"/>
          <w:lang w:val="es-ES_tradnl"/>
        </w:rPr>
        <w:t>rmación de password</w:t>
      </w:r>
      <w:r w:rsidR="005C503C">
        <w:rPr>
          <w:rFonts w:eastAsia="Tahoma"/>
          <w:lang w:val="es-ES_tradnl"/>
        </w:rPr>
        <w:t>, si este proceso se completa exitosamente la app muestra un mensaje que el registro fue exitoso</w:t>
      </w:r>
      <w:r>
        <w:rPr>
          <w:rFonts w:eastAsia="Tahoma"/>
          <w:lang w:val="es-ES_tradnl"/>
        </w:rPr>
        <w:t>, posterior a esto ya se puede ingresar a la app mediante autentificación local, con la opción de recordarme la contraseña</w:t>
      </w:r>
      <w:r w:rsidR="005C503C">
        <w:rPr>
          <w:rFonts w:eastAsia="Tahoma"/>
          <w:lang w:val="es-ES_tradnl"/>
        </w:rPr>
        <w:t xml:space="preserve"> con el correo y la contraseña ingresada en el registro</w:t>
      </w:r>
      <w:r w:rsidR="00173EDC">
        <w:rPr>
          <w:rFonts w:eastAsia="Tahoma"/>
          <w:lang w:val="es-ES_tradnl"/>
        </w:rPr>
        <w:t>.</w:t>
      </w:r>
      <w:r w:rsidR="00960A1B" w:rsidRPr="00960A1B">
        <w:rPr>
          <w:noProof/>
        </w:rPr>
        <w:t xml:space="preserve"> </w:t>
      </w:r>
    </w:p>
    <w:p w:rsidR="00E72467" w:rsidRDefault="00E72467" w:rsidP="00701786">
      <w:pPr>
        <w:pStyle w:val="TextoNormal"/>
        <w:ind w:left="993"/>
        <w:rPr>
          <w:noProof/>
        </w:rPr>
      </w:pPr>
    </w:p>
    <w:p w:rsidR="00173EDC" w:rsidRDefault="00F4143D" w:rsidP="00F4143D">
      <w:pPr>
        <w:pStyle w:val="TextoNormal"/>
        <w:ind w:left="993"/>
        <w:jc w:val="center"/>
        <w:rPr>
          <w:rFonts w:eastAsia="Tahoma"/>
          <w:lang w:val="es-ES_tradnl"/>
        </w:rPr>
      </w:pPr>
      <w:r>
        <w:rPr>
          <w:rFonts w:eastAsia="Tahoma"/>
          <w:noProof/>
        </w:rPr>
        <w:drawing>
          <wp:inline distT="0" distB="0" distL="0" distR="0">
            <wp:extent cx="4009564" cy="3524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4012607" cy="3526925"/>
                    </a:xfrm>
                    <a:prstGeom prst="rect">
                      <a:avLst/>
                    </a:prstGeom>
                  </pic:spPr>
                </pic:pic>
              </a:graphicData>
            </a:graphic>
          </wp:inline>
        </w:drawing>
      </w: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r>
        <w:rPr>
          <w:rFonts w:eastAsia="Tahoma"/>
          <w:lang w:val="es-ES_tradnl"/>
        </w:rPr>
        <w:t xml:space="preserve">Una vez autentificado en la app tenemos las opciones en el menú hamburguesa </w:t>
      </w:r>
      <w:r w:rsidR="00F4143D">
        <w:rPr>
          <w:rFonts w:eastAsia="Tahoma"/>
          <w:lang w:val="es-ES_tradnl"/>
        </w:rPr>
        <w:t>en donde podemos navegar a diferentes pantallas, como las citas que tiene el usuario actualmente agendadas, la opción del cambio de contraseña, la opción de actualizar los datos de perfil y</w:t>
      </w:r>
      <w:r>
        <w:rPr>
          <w:rFonts w:eastAsia="Tahoma"/>
          <w:lang w:val="es-ES_tradnl"/>
        </w:rPr>
        <w:t xml:space="preserve"> la opción de </w:t>
      </w:r>
      <w:r w:rsidR="00F4143D">
        <w:rPr>
          <w:rFonts w:eastAsia="Tahoma"/>
          <w:lang w:val="es-ES_tradnl"/>
        </w:rPr>
        <w:t>cerrar sesión en</w:t>
      </w:r>
      <w:r>
        <w:rPr>
          <w:rFonts w:eastAsia="Tahoma"/>
          <w:lang w:val="es-ES_tradnl"/>
        </w:rPr>
        <w:t xml:space="preserve"> la app para que la próxima vez que </w:t>
      </w:r>
      <w:r w:rsidR="00F4143D">
        <w:rPr>
          <w:rFonts w:eastAsia="Tahoma"/>
          <w:lang w:val="es-ES_tradnl"/>
        </w:rPr>
        <w:t xml:space="preserve">se autentique vuelva a pedir </w:t>
      </w:r>
      <w:r>
        <w:rPr>
          <w:rFonts w:eastAsia="Tahoma"/>
          <w:lang w:val="es-ES_tradnl"/>
        </w:rPr>
        <w:t>las credenciales, en caso de cerrar la aplicación sin recurrir a esta opción, si el usuario dijo recordarme cuando se logueo la aplicación se debe abrir en la sesión principal la</w:t>
      </w:r>
      <w:r w:rsidR="00F4143D">
        <w:rPr>
          <w:rFonts w:eastAsia="Tahoma"/>
          <w:lang w:val="es-ES_tradnl"/>
        </w:rPr>
        <w:t xml:space="preserve"> cual carga la lista de los doctores disponibles</w:t>
      </w:r>
      <w:r>
        <w:rPr>
          <w:rFonts w:eastAsia="Tahoma"/>
          <w:lang w:val="es-ES_tradnl"/>
        </w:rPr>
        <w:t>.</w:t>
      </w:r>
    </w:p>
    <w:p w:rsidR="00173EDC" w:rsidRDefault="00173EDC" w:rsidP="00F4143D">
      <w:pPr>
        <w:pStyle w:val="TextoNormal"/>
        <w:ind w:left="993"/>
        <w:jc w:val="center"/>
        <w:rPr>
          <w:rFonts w:eastAsia="Tahoma"/>
          <w:noProof/>
          <w:lang w:val="es-CO" w:eastAsia="es-CO"/>
        </w:rPr>
      </w:pPr>
    </w:p>
    <w:p w:rsidR="00E84A88" w:rsidRDefault="00E84A88" w:rsidP="00F4143D">
      <w:pPr>
        <w:pStyle w:val="TextoNormal"/>
        <w:ind w:left="993"/>
        <w:jc w:val="center"/>
        <w:rPr>
          <w:rFonts w:eastAsia="Tahoma"/>
          <w:lang w:val="es-ES_tradnl"/>
        </w:rPr>
      </w:pPr>
      <w:r>
        <w:rPr>
          <w:rFonts w:eastAsia="Tahoma"/>
          <w:noProof/>
        </w:rPr>
        <w:drawing>
          <wp:inline distT="0" distB="0" distL="0" distR="0">
            <wp:extent cx="4381500" cy="34945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nu.png"/>
                    <pic:cNvPicPr/>
                  </pic:nvPicPr>
                  <pic:blipFill>
                    <a:blip r:embed="rId12">
                      <a:extLst>
                        <a:ext uri="{28A0092B-C50C-407E-A947-70E740481C1C}">
                          <a14:useLocalDpi xmlns:a14="http://schemas.microsoft.com/office/drawing/2010/main" val="0"/>
                        </a:ext>
                      </a:extLst>
                    </a:blip>
                    <a:stretch>
                      <a:fillRect/>
                    </a:stretch>
                  </pic:blipFill>
                  <pic:spPr>
                    <a:xfrm>
                      <a:off x="0" y="0"/>
                      <a:ext cx="4387132" cy="3498997"/>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7FA6" w:rsidP="00D94F3D">
      <w:pPr>
        <w:pStyle w:val="Ttulo5"/>
        <w:rPr>
          <w:rFonts w:eastAsia="Tahoma"/>
        </w:rPr>
      </w:pPr>
      <w:r>
        <w:rPr>
          <w:rFonts w:eastAsia="Tahoma"/>
        </w:rPr>
        <w:lastRenderedPageBreak/>
        <w:t>Autentificación con Facebook</w:t>
      </w:r>
    </w:p>
    <w:p w:rsidR="002D5CD6" w:rsidRPr="00A066A4" w:rsidRDefault="009D0FDB" w:rsidP="0096113E">
      <w:pPr>
        <w:pStyle w:val="TextoNormal"/>
        <w:numPr>
          <w:ilvl w:val="0"/>
          <w:numId w:val="28"/>
        </w:numPr>
        <w:rPr>
          <w:noProof/>
          <w:lang w:val="es-CO" w:eastAsia="en-US"/>
        </w:rPr>
      </w:pPr>
      <w:r w:rsidRPr="00161666">
        <w:rPr>
          <w:rFonts w:eastAsia="Tahoma"/>
          <w:lang w:val="es-ES_tradnl"/>
        </w:rPr>
        <w:t>Para iniciar sesión con estas redes sociales se debe hacer tap en los iconos de las mismas esto re direccionará al render de la respectiva red social la cual pedirá autorización para utilizar tus datos en la aplicación</w:t>
      </w:r>
      <w:r w:rsidR="00161666" w:rsidRPr="00161666">
        <w:rPr>
          <w:rFonts w:eastAsia="Tahoma"/>
          <w:lang w:val="es-ES_tradnl"/>
        </w:rPr>
        <w:t xml:space="preserve">, si la autentificación fue exitosa podrás ver tu usuario y tu imagen de Facebook en el menú page, de ser incorrecta la autenticación se retornará a la vista </w:t>
      </w:r>
      <w:r w:rsidR="00275E68">
        <w:rPr>
          <w:rFonts w:eastAsia="Tahoma"/>
          <w:lang w:val="es-ES_tradnl"/>
        </w:rPr>
        <w:t>de Login principal de la página, si se cierra la aplicación sin acceder a la opción del menú hamburguesa la próxima vez que se abra la app el perfil de Facebook seguirá en persistencia, por lo tanto la aplicación re direccionara a la pági</w:t>
      </w:r>
      <w:r w:rsidR="00E84A88">
        <w:rPr>
          <w:rFonts w:eastAsia="Tahoma"/>
          <w:lang w:val="es-ES_tradnl"/>
        </w:rPr>
        <w:t>na principal donde se carga la lista de los doctores</w:t>
      </w:r>
      <w:r w:rsidR="00275E68">
        <w:rPr>
          <w:rFonts w:eastAsia="Tahoma"/>
          <w:lang w:val="es-ES_tradnl"/>
        </w:rPr>
        <w:t>.</w:t>
      </w:r>
    </w:p>
    <w:p w:rsidR="00960A1B" w:rsidRPr="00537FA6" w:rsidRDefault="00960A1B" w:rsidP="00161666">
      <w:pPr>
        <w:pStyle w:val="TextoNormal"/>
        <w:ind w:left="0"/>
        <w:rPr>
          <w:noProof/>
        </w:rPr>
      </w:pPr>
    </w:p>
    <w:p w:rsidR="002D5CD6" w:rsidRDefault="00537FA6" w:rsidP="00424EAC">
      <w:pPr>
        <w:pStyle w:val="TextoNormal"/>
        <w:rPr>
          <w:rFonts w:eastAsia="Tahoma"/>
        </w:rPr>
      </w:pPr>
      <w:r>
        <w:rPr>
          <w:rFonts w:eastAsia="Tahoma"/>
        </w:rPr>
        <w:t>Facebook</w:t>
      </w:r>
    </w:p>
    <w:p w:rsidR="00275E68" w:rsidRDefault="00275E68" w:rsidP="00424EAC">
      <w:pPr>
        <w:pStyle w:val="TextoNormal"/>
        <w:rPr>
          <w:rFonts w:eastAsia="Tahoma"/>
        </w:rPr>
      </w:pPr>
    </w:p>
    <w:p w:rsidR="00275E68" w:rsidRDefault="00537FA6" w:rsidP="00424EAC">
      <w:pPr>
        <w:pStyle w:val="TextoNormal"/>
        <w:rPr>
          <w:rFonts w:eastAsia="Tahoma"/>
        </w:rPr>
      </w:pPr>
      <w:r>
        <w:rPr>
          <w:rFonts w:eastAsia="Tahoma"/>
          <w:noProof/>
        </w:rPr>
        <w:drawing>
          <wp:inline distT="0" distB="0" distL="0" distR="0">
            <wp:extent cx="4403023" cy="3657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book + login.png"/>
                    <pic:cNvPicPr/>
                  </pic:nvPicPr>
                  <pic:blipFill>
                    <a:blip r:embed="rId13">
                      <a:extLst>
                        <a:ext uri="{28A0092B-C50C-407E-A947-70E740481C1C}">
                          <a14:useLocalDpi xmlns:a14="http://schemas.microsoft.com/office/drawing/2010/main" val="0"/>
                        </a:ext>
                      </a:extLst>
                    </a:blip>
                    <a:stretch>
                      <a:fillRect/>
                    </a:stretch>
                  </pic:blipFill>
                  <pic:spPr>
                    <a:xfrm>
                      <a:off x="0" y="0"/>
                      <a:ext cx="4407880" cy="3661634"/>
                    </a:xfrm>
                    <a:prstGeom prst="rect">
                      <a:avLst/>
                    </a:prstGeom>
                  </pic:spPr>
                </pic:pic>
              </a:graphicData>
            </a:graphic>
          </wp:inline>
        </w:drawing>
      </w: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7C71D9">
      <w:pPr>
        <w:pStyle w:val="Ttulo5"/>
        <w:pBdr>
          <w:bottom w:val="single" w:sz="2" w:space="0" w:color="auto"/>
        </w:pBdr>
        <w:rPr>
          <w:rFonts w:eastAsia="Tahoma"/>
        </w:rPr>
      </w:pPr>
      <w:r>
        <w:rPr>
          <w:rFonts w:eastAsia="Tahoma"/>
        </w:rPr>
        <w:lastRenderedPageBreak/>
        <w:t>Autentificación con Instagram</w:t>
      </w:r>
    </w:p>
    <w:p w:rsidR="007C71D9" w:rsidRDefault="007C71D9" w:rsidP="00424EAC">
      <w:pPr>
        <w:pStyle w:val="TextoNormal"/>
        <w:rPr>
          <w:rFonts w:eastAsia="Tahoma"/>
        </w:rPr>
      </w:pPr>
      <w:bookmarkStart w:id="8" w:name="_GoBack"/>
      <w:bookmarkEnd w:id="8"/>
    </w:p>
    <w:p w:rsidR="007C71D9" w:rsidRDefault="007C71D9" w:rsidP="00424EAC">
      <w:pPr>
        <w:pStyle w:val="TextoNormal"/>
        <w:rPr>
          <w:rFonts w:eastAsia="Tahoma"/>
        </w:rPr>
      </w:pPr>
      <w:r>
        <w:rPr>
          <w:rFonts w:eastAsia="Tahoma"/>
          <w:noProof/>
        </w:rPr>
        <w:drawing>
          <wp:inline distT="0" distB="0" distL="0" distR="0">
            <wp:extent cx="5117907" cy="31051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5500" cy="3109757"/>
                    </a:xfrm>
                    <a:prstGeom prst="rect">
                      <a:avLst/>
                    </a:prstGeom>
                    <a:noFill/>
                    <a:ln>
                      <a:noFill/>
                    </a:ln>
                  </pic:spPr>
                </pic:pic>
              </a:graphicData>
            </a:graphic>
          </wp:inline>
        </w:drawing>
      </w: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7C71D9">
      <w:pPr>
        <w:pStyle w:val="Ttulo5"/>
        <w:rPr>
          <w:rFonts w:eastAsia="Tahoma"/>
        </w:rPr>
      </w:pPr>
      <w:r>
        <w:rPr>
          <w:rFonts w:eastAsia="Tahoma"/>
        </w:rPr>
        <w:lastRenderedPageBreak/>
        <w:t>Autentificación con LinkedIn</w:t>
      </w:r>
    </w:p>
    <w:p w:rsidR="00CC4130" w:rsidRDefault="007C71D9" w:rsidP="00424EAC">
      <w:pPr>
        <w:pStyle w:val="TextoNormal"/>
        <w:rPr>
          <w:rFonts w:eastAsia="Tahoma"/>
        </w:rPr>
      </w:pPr>
      <w:r>
        <w:rPr>
          <w:rFonts w:eastAsia="Tahoma"/>
          <w:noProof/>
        </w:rPr>
        <w:drawing>
          <wp:inline distT="0" distB="0" distL="0" distR="0">
            <wp:extent cx="5667375" cy="3390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3390900"/>
                    </a:xfrm>
                    <a:prstGeom prst="rect">
                      <a:avLst/>
                    </a:prstGeom>
                    <a:noFill/>
                    <a:ln>
                      <a:noFill/>
                    </a:ln>
                  </pic:spPr>
                </pic:pic>
              </a:graphicData>
            </a:graphic>
          </wp:inline>
        </w:drawing>
      </w: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w:t>
      </w:r>
      <w:r w:rsidR="00537FA6">
        <w:rPr>
          <w:noProof/>
        </w:rPr>
        <w:t>doctores, en el espacio de cada uno se vvisualizara su nombre completo, su especialidad y su correo electronico, al tapear en alguno de ellos se podra navegar a la pantalla donde se muestra el nombre del doctor, se ilustra un corto mensaje de bienvenida  y se listan las citas con las respectivas fechas y horarios disponibles para ese doctor. Si se tapea en alguna de las citas se le pregunta al usuario si esta seguro de elegir dicha cita medica.</w:t>
      </w:r>
    </w:p>
    <w:p w:rsidR="00537FA6" w:rsidRDefault="00537FA6" w:rsidP="00537FA6">
      <w:pPr>
        <w:pStyle w:val="TextoNormal"/>
        <w:ind w:left="0"/>
        <w:rPr>
          <w:noProof/>
          <w:lang w:val="es-CO" w:eastAsia="es-CO"/>
        </w:rPr>
      </w:pPr>
    </w:p>
    <w:p w:rsidR="00537FA6" w:rsidRDefault="00537FA6" w:rsidP="00537FA6">
      <w:pPr>
        <w:pStyle w:val="TextoNormal"/>
        <w:jc w:val="center"/>
        <w:rPr>
          <w:noProof/>
        </w:rPr>
      </w:pPr>
      <w:r>
        <w:rPr>
          <w:noProof/>
        </w:rPr>
        <w:lastRenderedPageBreak/>
        <w:drawing>
          <wp:inline distT="0" distB="0" distL="0" distR="0">
            <wp:extent cx="4162425" cy="350946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tas + confirm.png"/>
                    <pic:cNvPicPr/>
                  </pic:nvPicPr>
                  <pic:blipFill>
                    <a:blip r:embed="rId16">
                      <a:extLst>
                        <a:ext uri="{28A0092B-C50C-407E-A947-70E740481C1C}">
                          <a14:useLocalDpi xmlns:a14="http://schemas.microsoft.com/office/drawing/2010/main" val="0"/>
                        </a:ext>
                      </a:extLst>
                    </a:blip>
                    <a:stretch>
                      <a:fillRect/>
                    </a:stretch>
                  </pic:blipFill>
                  <pic:spPr>
                    <a:xfrm>
                      <a:off x="0" y="0"/>
                      <a:ext cx="4173099" cy="3518467"/>
                    </a:xfrm>
                    <a:prstGeom prst="rect">
                      <a:avLst/>
                    </a:prstGeom>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340090" w:rsidRPr="00313A77" w:rsidRDefault="00340090" w:rsidP="00313A77">
      <w:pPr>
        <w:pStyle w:val="TextoNormal"/>
        <w:rPr>
          <w:noProof/>
          <w:lang w:val="es-CO" w:eastAsia="en-US"/>
        </w:rPr>
      </w:pPr>
    </w:p>
    <w:p w:rsidR="00C811AA" w:rsidRPr="002D5CD6" w:rsidRDefault="00C811AA" w:rsidP="00DE284F">
      <w:pPr>
        <w:pStyle w:val="TextoNormal"/>
        <w:rPr>
          <w:noProof/>
          <w:lang w:eastAsia="en-US"/>
        </w:rPr>
      </w:pPr>
    </w:p>
    <w:p w:rsidR="006A71A3" w:rsidRDefault="00340090" w:rsidP="00C811AA">
      <w:pPr>
        <w:pStyle w:val="Ttulo5"/>
        <w:rPr>
          <w:noProof/>
          <w:lang w:eastAsia="en-US"/>
        </w:rPr>
      </w:pPr>
      <w:r>
        <w:rPr>
          <w:noProof/>
          <w:lang w:eastAsia="en-US"/>
        </w:rPr>
        <w:t>Busqueda avanzada por libro capitulo versiculo.</w:t>
      </w:r>
    </w:p>
    <w:p w:rsidR="000307FC" w:rsidRDefault="000307FC" w:rsidP="00C811AA">
      <w:pPr>
        <w:pStyle w:val="TextoNormal"/>
        <w:rPr>
          <w:rFonts w:eastAsia="Tahoma"/>
        </w:rPr>
      </w:pPr>
    </w:p>
    <w:p w:rsidR="000307FC" w:rsidRDefault="000307FC" w:rsidP="00C811AA">
      <w:pPr>
        <w:pStyle w:val="TextoNormal"/>
        <w:rPr>
          <w:b/>
          <w:lang w:val="es-ES_tradnl"/>
        </w:rPr>
      </w:pPr>
    </w:p>
    <w:p w:rsidR="00C811AA" w:rsidRDefault="00C811AA" w:rsidP="00C811AA">
      <w:pPr>
        <w:pStyle w:val="TextoNormal"/>
        <w:rPr>
          <w:rFonts w:eastAsia="Tahoma"/>
          <w:lang w:eastAsia="en-US"/>
        </w:rPr>
      </w:pPr>
    </w:p>
    <w:p w:rsidR="00342F08" w:rsidRDefault="00342F08" w:rsidP="00DE284F">
      <w:pPr>
        <w:pStyle w:val="TextoNormal"/>
        <w:ind w:left="0" w:firstLine="708"/>
        <w:rPr>
          <w:noProof/>
          <w:lang w:eastAsia="en-US"/>
        </w:rPr>
      </w:pPr>
    </w:p>
    <w:p w:rsidR="00342F08" w:rsidRDefault="00342F08" w:rsidP="00313A77">
      <w:pPr>
        <w:pStyle w:val="TextoNormal"/>
        <w:ind w:left="0"/>
        <w:rPr>
          <w:noProof/>
          <w:lang w:eastAsia="en-US"/>
        </w:rPr>
      </w:pPr>
    </w:p>
    <w:p w:rsidR="00342F08" w:rsidRDefault="00342F08" w:rsidP="00DE284F">
      <w:pPr>
        <w:pStyle w:val="TextoNormal"/>
        <w:ind w:left="0" w:firstLine="708"/>
        <w:rPr>
          <w:noProof/>
          <w:lang w:eastAsia="en-US"/>
        </w:rPr>
      </w:pPr>
    </w:p>
    <w:p w:rsidR="00DE284F" w:rsidRDefault="000307FC" w:rsidP="00DE284F">
      <w:pPr>
        <w:pStyle w:val="TextoNormal"/>
        <w:ind w:left="0" w:firstLine="708"/>
        <w:rPr>
          <w:noProof/>
          <w:lang w:eastAsia="en-US"/>
        </w:rPr>
      </w:pPr>
      <w:r>
        <w:rPr>
          <w:noProof/>
          <w:lang w:eastAsia="en-US"/>
        </w:rPr>
        <w:t xml:space="preserve">Como vemos la vista busqueda por versiculo esto mostrara una alerta (formato incorrecto) </w:t>
      </w:r>
    </w:p>
    <w:p w:rsidR="00342F08" w:rsidRPr="00253327" w:rsidRDefault="00342F08" w:rsidP="00DE284F">
      <w:pPr>
        <w:pStyle w:val="TextoNormal"/>
        <w:ind w:left="0" w:firstLine="708"/>
        <w:rPr>
          <w:noProof/>
          <w:lang w:eastAsia="en-US"/>
        </w:rPr>
      </w:pPr>
      <w:r>
        <w:rPr>
          <w:noProof/>
          <w:lang w:eastAsia="en-US"/>
        </w:rPr>
        <w:t>Tambien se hace una busqueda que arroja los resultados esperados:</w:t>
      </w:r>
    </w:p>
    <w:p w:rsidR="000307FC" w:rsidRDefault="000307FC" w:rsidP="00DE284F">
      <w:pPr>
        <w:pStyle w:val="TextoNormal"/>
        <w:ind w:right="51"/>
        <w:rPr>
          <w:lang w:val="es-CO"/>
        </w:rPr>
      </w:pPr>
    </w:p>
    <w:p w:rsidR="000307FC" w:rsidRDefault="000307FC" w:rsidP="00DE284F">
      <w:pPr>
        <w:pStyle w:val="TextoNormal"/>
        <w:ind w:right="51"/>
        <w:rPr>
          <w:lang w:val="es-CO"/>
        </w:rPr>
      </w:pPr>
    </w:p>
    <w:p w:rsidR="00DE284F" w:rsidRDefault="00DE284F" w:rsidP="00DE284F">
      <w:pPr>
        <w:pStyle w:val="TextoNormal"/>
        <w:ind w:right="51"/>
        <w:rPr>
          <w:noProof/>
        </w:rPr>
      </w:pPr>
    </w:p>
    <w:p w:rsidR="00342F08" w:rsidRDefault="00342F08" w:rsidP="00DE284F">
      <w:pPr>
        <w:pStyle w:val="TextoNormal"/>
        <w:ind w:right="51"/>
        <w:rPr>
          <w:noProof/>
        </w:rPr>
      </w:pPr>
    </w:p>
    <w:p w:rsidR="00EE3CE4" w:rsidRDefault="00EE3CE4" w:rsidP="00EE3CE4">
      <w:pPr>
        <w:pStyle w:val="Ttulo5"/>
        <w:rPr>
          <w:noProof/>
          <w:lang w:eastAsia="en-US"/>
        </w:rPr>
      </w:pPr>
      <w:r>
        <w:rPr>
          <w:noProof/>
          <w:lang w:eastAsia="en-US"/>
        </w:rPr>
        <w:t>Busqueda avanzada por libro y palabra clave o unicamente por palabra clave.</w:t>
      </w:r>
    </w:p>
    <w:p w:rsidR="00EE3CE4" w:rsidRDefault="00EE3CE4" w:rsidP="00DE284F">
      <w:pPr>
        <w:pStyle w:val="TextoNormal"/>
        <w:ind w:right="51"/>
        <w:rPr>
          <w:noProof/>
        </w:rPr>
      </w:pPr>
    </w:p>
    <w:p w:rsidR="00A95904" w:rsidRPr="00AE1F0A" w:rsidRDefault="00A95904" w:rsidP="00A95904">
      <w:pPr>
        <w:pStyle w:val="Ttulo3"/>
        <w:rPr>
          <w:rFonts w:eastAsia="Tahoma"/>
        </w:rPr>
      </w:pPr>
      <w:bookmarkStart w:id="9" w:name="_Toc51521000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9"/>
    </w:p>
    <w:p w:rsidR="00187452" w:rsidRDefault="00090F0D" w:rsidP="00DE284F">
      <w:pPr>
        <w:pStyle w:val="TextoNormal"/>
        <w:ind w:left="993"/>
        <w:rPr>
          <w:noProof/>
          <w:lang w:val="es-CO" w:eastAsia="en-US"/>
        </w:rPr>
      </w:pPr>
      <w:r w:rsidRPr="00A066A4">
        <w:rPr>
          <w:noProof/>
          <w:lang w:val="es-CO" w:eastAsia="en-US"/>
        </w:rPr>
        <w:t>Juan Carlos Zuluaga agregado al repo como developer.</w:t>
      </w:r>
    </w:p>
    <w:p w:rsidR="000B7906" w:rsidRPr="00A066A4" w:rsidRDefault="000B7906" w:rsidP="00DE284F">
      <w:pPr>
        <w:pStyle w:val="TextoNormal"/>
        <w:ind w:left="993"/>
        <w:rPr>
          <w:noProof/>
          <w:lang w:val="es-CO" w:eastAsia="en-US"/>
        </w:rPr>
      </w:pPr>
      <w:r>
        <w:rPr>
          <w:noProof/>
        </w:rPr>
        <w:drawing>
          <wp:inline distT="0" distB="0" distL="0" distR="0" wp14:anchorId="1D9B6876" wp14:editId="2410A988">
            <wp:extent cx="5105400" cy="653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653415"/>
                    </a:xfrm>
                    <a:prstGeom prst="rect">
                      <a:avLst/>
                    </a:prstGeom>
                  </pic:spPr>
                </pic:pic>
              </a:graphicData>
            </a:graphic>
          </wp:inline>
        </w:drawing>
      </w:r>
    </w:p>
    <w:p w:rsidR="000F7AE6" w:rsidRPr="00A066A4" w:rsidRDefault="000B7906" w:rsidP="00DE284F">
      <w:pPr>
        <w:pStyle w:val="TextoNormal"/>
        <w:ind w:left="993"/>
        <w:rPr>
          <w:noProof/>
          <w:lang w:val="es-CO" w:eastAsia="en-US"/>
        </w:rPr>
      </w:pPr>
      <w:r>
        <w:rPr>
          <w:noProof/>
        </w:rPr>
        <w:drawing>
          <wp:inline distT="0" distB="0" distL="0" distR="0" wp14:anchorId="09DADA21" wp14:editId="2BEECC87">
            <wp:extent cx="5114925" cy="440563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1725" cy="4411487"/>
                    </a:xfrm>
                    <a:prstGeom prst="rect">
                      <a:avLst/>
                    </a:prstGeom>
                  </pic:spPr>
                </pic:pic>
              </a:graphicData>
            </a:graphic>
          </wp:inline>
        </w:drawing>
      </w:r>
    </w:p>
    <w:p w:rsidR="00090F0D" w:rsidRDefault="00090F0D" w:rsidP="00DE284F">
      <w:pPr>
        <w:pStyle w:val="TextoNormal"/>
        <w:ind w:left="993"/>
        <w:rPr>
          <w:noProof/>
          <w:lang w:val="en-US" w:eastAsia="en-US"/>
        </w:rPr>
      </w:pPr>
    </w:p>
    <w:p w:rsidR="000F7AE6" w:rsidRDefault="00850C15" w:rsidP="00DE284F">
      <w:pPr>
        <w:pStyle w:val="TextoNormal"/>
        <w:ind w:left="993"/>
        <w:rPr>
          <w:noProof/>
          <w:lang w:val="en-US" w:eastAsia="en-US"/>
        </w:rPr>
      </w:pPr>
      <w:r>
        <w:rPr>
          <w:noProof/>
        </w:rPr>
        <w:lastRenderedPageBreak/>
        <w:drawing>
          <wp:inline distT="0" distB="0" distL="0" distR="0" wp14:anchorId="4DCA9C66" wp14:editId="0F96708C">
            <wp:extent cx="5671185" cy="481393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1185" cy="4813935"/>
                    </a:xfrm>
                    <a:prstGeom prst="rect">
                      <a:avLst/>
                    </a:prstGeom>
                  </pic:spPr>
                </pic:pic>
              </a:graphicData>
            </a:graphic>
          </wp:inline>
        </w:drawing>
      </w:r>
    </w:p>
    <w:p w:rsidR="000F7AE6" w:rsidRDefault="00850C15" w:rsidP="00DE284F">
      <w:pPr>
        <w:pStyle w:val="TextoNormal"/>
        <w:ind w:left="993"/>
        <w:rPr>
          <w:noProof/>
          <w:lang w:val="en-US" w:eastAsia="en-US"/>
        </w:rPr>
      </w:pPr>
      <w:r>
        <w:rPr>
          <w:noProof/>
        </w:rPr>
        <w:drawing>
          <wp:inline distT="0" distB="0" distL="0" distR="0" wp14:anchorId="622BA517" wp14:editId="3F694703">
            <wp:extent cx="5671185" cy="74803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748030"/>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0C56AA">
      <w:pPr>
        <w:pStyle w:val="TextoNormal"/>
        <w:ind w:left="0"/>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21"/>
      <w:headerReference w:type="default" r:id="rId22"/>
      <w:footerReference w:type="default" r:id="rId23"/>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A0E" w:rsidRDefault="00295A0E">
      <w:r>
        <w:separator/>
      </w:r>
    </w:p>
  </w:endnote>
  <w:endnote w:type="continuationSeparator" w:id="0">
    <w:p w:rsidR="00295A0E" w:rsidRDefault="00295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1817E0">
          <w:pPr>
            <w:pStyle w:val="Piedepgina"/>
            <w:rPr>
              <w:rFonts w:eastAsia="Tahoma"/>
            </w:rPr>
          </w:pPr>
          <w:r>
            <w:rPr>
              <w:rFonts w:eastAsia="Tahoma"/>
            </w:rPr>
            <w:t>Health Center</w:t>
          </w:r>
          <w:r w:rsidR="00636B86">
            <w:rPr>
              <w:rFonts w:eastAsia="Tahoma"/>
            </w:rPr>
            <w:t xml:space="preserve"> V 1.0.0</w:t>
          </w:r>
        </w:p>
        <w:p w:rsidR="00F9329B" w:rsidRDefault="00F9329B">
          <w:pPr>
            <w:pStyle w:val="Piedepgina"/>
          </w:pPr>
          <w:r>
            <w:t xml:space="preserve">Página </w:t>
          </w:r>
          <w:r>
            <w:fldChar w:fldCharType="begin"/>
          </w:r>
          <w:r>
            <w:instrText xml:space="preserve"> PAGE </w:instrText>
          </w:r>
          <w:r>
            <w:fldChar w:fldCharType="separate"/>
          </w:r>
          <w:r w:rsidR="000B7906">
            <w:rPr>
              <w:noProof/>
            </w:rPr>
            <w:t>8</w:t>
          </w:r>
          <w:r>
            <w:fldChar w:fldCharType="end"/>
          </w:r>
          <w:r>
            <w:t xml:space="preserve"> de </w:t>
          </w:r>
          <w:r>
            <w:fldChar w:fldCharType="begin"/>
          </w:r>
          <w:r>
            <w:instrText xml:space="preserve"> NUMPAGES </w:instrText>
          </w:r>
          <w:r>
            <w:fldChar w:fldCharType="separate"/>
          </w:r>
          <w:r w:rsidR="000B7906">
            <w:rPr>
              <w:noProof/>
            </w:rPr>
            <w:t>12</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A0E" w:rsidRDefault="00295A0E">
      <w:r>
        <w:separator/>
      </w:r>
    </w:p>
  </w:footnote>
  <w:footnote w:type="continuationSeparator" w:id="0">
    <w:p w:rsidR="00295A0E" w:rsidRDefault="00295A0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margin">
            <wp:align>center</wp:align>
          </wp:positionH>
          <wp:positionV relativeFrom="margin">
            <wp:align>top</wp:align>
          </wp:positionV>
          <wp:extent cx="7405370" cy="9793605"/>
          <wp:effectExtent l="0" t="0" r="508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05370" cy="97936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B7906"/>
    <w:rsid w:val="000C1743"/>
    <w:rsid w:val="000C2C3F"/>
    <w:rsid w:val="000C4D28"/>
    <w:rsid w:val="000C53DD"/>
    <w:rsid w:val="000C56AA"/>
    <w:rsid w:val="000D1A0D"/>
    <w:rsid w:val="000D6FDE"/>
    <w:rsid w:val="000D7308"/>
    <w:rsid w:val="000F15D8"/>
    <w:rsid w:val="000F5A30"/>
    <w:rsid w:val="000F7AE6"/>
    <w:rsid w:val="0010711C"/>
    <w:rsid w:val="001114CF"/>
    <w:rsid w:val="001167AE"/>
    <w:rsid w:val="00127253"/>
    <w:rsid w:val="001329F5"/>
    <w:rsid w:val="00133C0D"/>
    <w:rsid w:val="00136346"/>
    <w:rsid w:val="001375AB"/>
    <w:rsid w:val="0013777A"/>
    <w:rsid w:val="0014569A"/>
    <w:rsid w:val="0015016F"/>
    <w:rsid w:val="00156F75"/>
    <w:rsid w:val="00161666"/>
    <w:rsid w:val="00161CD4"/>
    <w:rsid w:val="00161F2A"/>
    <w:rsid w:val="00170485"/>
    <w:rsid w:val="00173EDC"/>
    <w:rsid w:val="001817E0"/>
    <w:rsid w:val="00182AAA"/>
    <w:rsid w:val="00187452"/>
    <w:rsid w:val="001925F6"/>
    <w:rsid w:val="001935DA"/>
    <w:rsid w:val="001A13AE"/>
    <w:rsid w:val="001A2F6F"/>
    <w:rsid w:val="001A3029"/>
    <w:rsid w:val="001A5E7E"/>
    <w:rsid w:val="001B293F"/>
    <w:rsid w:val="001B668F"/>
    <w:rsid w:val="001B7696"/>
    <w:rsid w:val="001C1325"/>
    <w:rsid w:val="001D0763"/>
    <w:rsid w:val="001E24E0"/>
    <w:rsid w:val="001F13A8"/>
    <w:rsid w:val="001F435F"/>
    <w:rsid w:val="001F4FCA"/>
    <w:rsid w:val="001F5E14"/>
    <w:rsid w:val="001F6F21"/>
    <w:rsid w:val="001F7137"/>
    <w:rsid w:val="001F728A"/>
    <w:rsid w:val="002007D7"/>
    <w:rsid w:val="00200DB2"/>
    <w:rsid w:val="00205F6F"/>
    <w:rsid w:val="00210C4A"/>
    <w:rsid w:val="0021207B"/>
    <w:rsid w:val="0021490D"/>
    <w:rsid w:val="0022220F"/>
    <w:rsid w:val="00223096"/>
    <w:rsid w:val="00224A92"/>
    <w:rsid w:val="002408F8"/>
    <w:rsid w:val="0025126B"/>
    <w:rsid w:val="00263291"/>
    <w:rsid w:val="0027468F"/>
    <w:rsid w:val="00275E68"/>
    <w:rsid w:val="00280148"/>
    <w:rsid w:val="00291503"/>
    <w:rsid w:val="00294F16"/>
    <w:rsid w:val="002954F5"/>
    <w:rsid w:val="00295A0E"/>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13A77"/>
    <w:rsid w:val="00321A0B"/>
    <w:rsid w:val="00324DC9"/>
    <w:rsid w:val="00331C91"/>
    <w:rsid w:val="0033347B"/>
    <w:rsid w:val="00334A72"/>
    <w:rsid w:val="00335B08"/>
    <w:rsid w:val="00340090"/>
    <w:rsid w:val="003403F2"/>
    <w:rsid w:val="00340A22"/>
    <w:rsid w:val="00342F08"/>
    <w:rsid w:val="00343B82"/>
    <w:rsid w:val="00344941"/>
    <w:rsid w:val="00350E9D"/>
    <w:rsid w:val="0036513D"/>
    <w:rsid w:val="00365FD2"/>
    <w:rsid w:val="0036761D"/>
    <w:rsid w:val="00370212"/>
    <w:rsid w:val="0037498A"/>
    <w:rsid w:val="00384B28"/>
    <w:rsid w:val="00391503"/>
    <w:rsid w:val="00394692"/>
    <w:rsid w:val="00394E64"/>
    <w:rsid w:val="003955F6"/>
    <w:rsid w:val="003A15B0"/>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2E56"/>
    <w:rsid w:val="004B6416"/>
    <w:rsid w:val="004B6A6F"/>
    <w:rsid w:val="004C3061"/>
    <w:rsid w:val="004C76DD"/>
    <w:rsid w:val="004D5BCF"/>
    <w:rsid w:val="004D7244"/>
    <w:rsid w:val="004E4C75"/>
    <w:rsid w:val="004F2741"/>
    <w:rsid w:val="004F355F"/>
    <w:rsid w:val="004F390D"/>
    <w:rsid w:val="005009C1"/>
    <w:rsid w:val="00503626"/>
    <w:rsid w:val="00506B46"/>
    <w:rsid w:val="00515F62"/>
    <w:rsid w:val="00526E61"/>
    <w:rsid w:val="005306F5"/>
    <w:rsid w:val="005320D6"/>
    <w:rsid w:val="005337AF"/>
    <w:rsid w:val="00534B56"/>
    <w:rsid w:val="00535683"/>
    <w:rsid w:val="00537FA6"/>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45F1"/>
    <w:rsid w:val="006149FD"/>
    <w:rsid w:val="006156DB"/>
    <w:rsid w:val="006214B4"/>
    <w:rsid w:val="006240EC"/>
    <w:rsid w:val="006255FD"/>
    <w:rsid w:val="0062759C"/>
    <w:rsid w:val="00633032"/>
    <w:rsid w:val="00636B86"/>
    <w:rsid w:val="00645C69"/>
    <w:rsid w:val="00661854"/>
    <w:rsid w:val="006634A5"/>
    <w:rsid w:val="00664182"/>
    <w:rsid w:val="0067185F"/>
    <w:rsid w:val="006776C2"/>
    <w:rsid w:val="006777B9"/>
    <w:rsid w:val="00694FFD"/>
    <w:rsid w:val="006A319F"/>
    <w:rsid w:val="006A4521"/>
    <w:rsid w:val="006A5D96"/>
    <w:rsid w:val="006A71A3"/>
    <w:rsid w:val="006B2747"/>
    <w:rsid w:val="006B71EE"/>
    <w:rsid w:val="006C7577"/>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1D9"/>
    <w:rsid w:val="007C7EE1"/>
    <w:rsid w:val="007D11E0"/>
    <w:rsid w:val="007D4421"/>
    <w:rsid w:val="007D4658"/>
    <w:rsid w:val="007D74DF"/>
    <w:rsid w:val="007E29BF"/>
    <w:rsid w:val="007E36AE"/>
    <w:rsid w:val="007E5C66"/>
    <w:rsid w:val="00805ED9"/>
    <w:rsid w:val="00807504"/>
    <w:rsid w:val="00813F80"/>
    <w:rsid w:val="00814CEE"/>
    <w:rsid w:val="00820449"/>
    <w:rsid w:val="0082708E"/>
    <w:rsid w:val="00830C7C"/>
    <w:rsid w:val="00833A62"/>
    <w:rsid w:val="00833E2D"/>
    <w:rsid w:val="00833F4D"/>
    <w:rsid w:val="008467B8"/>
    <w:rsid w:val="00850C15"/>
    <w:rsid w:val="00857C2E"/>
    <w:rsid w:val="00863DB6"/>
    <w:rsid w:val="00871107"/>
    <w:rsid w:val="00871B99"/>
    <w:rsid w:val="0087674F"/>
    <w:rsid w:val="008912E2"/>
    <w:rsid w:val="00892A73"/>
    <w:rsid w:val="00892DF4"/>
    <w:rsid w:val="00897773"/>
    <w:rsid w:val="008A7C51"/>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A3610"/>
    <w:rsid w:val="009B04BE"/>
    <w:rsid w:val="009B4EA8"/>
    <w:rsid w:val="009B7627"/>
    <w:rsid w:val="009C033B"/>
    <w:rsid w:val="009C6682"/>
    <w:rsid w:val="009C79D7"/>
    <w:rsid w:val="009D0C0A"/>
    <w:rsid w:val="009D0FDB"/>
    <w:rsid w:val="009E2005"/>
    <w:rsid w:val="009E62AA"/>
    <w:rsid w:val="009F21AD"/>
    <w:rsid w:val="00A0166B"/>
    <w:rsid w:val="00A03024"/>
    <w:rsid w:val="00A066A4"/>
    <w:rsid w:val="00A10D6B"/>
    <w:rsid w:val="00A12EE0"/>
    <w:rsid w:val="00A1398B"/>
    <w:rsid w:val="00A147CA"/>
    <w:rsid w:val="00A20C03"/>
    <w:rsid w:val="00A25555"/>
    <w:rsid w:val="00A2605E"/>
    <w:rsid w:val="00A263F1"/>
    <w:rsid w:val="00A305B2"/>
    <w:rsid w:val="00A31CB1"/>
    <w:rsid w:val="00A5663A"/>
    <w:rsid w:val="00A57F81"/>
    <w:rsid w:val="00A613CF"/>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E2739"/>
    <w:rsid w:val="00BE28D0"/>
    <w:rsid w:val="00BE766C"/>
    <w:rsid w:val="00BE7750"/>
    <w:rsid w:val="00BF53D8"/>
    <w:rsid w:val="00BF76A0"/>
    <w:rsid w:val="00C026B3"/>
    <w:rsid w:val="00C02D70"/>
    <w:rsid w:val="00C115FF"/>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2C88"/>
    <w:rsid w:val="00E25938"/>
    <w:rsid w:val="00E27FAA"/>
    <w:rsid w:val="00E407CD"/>
    <w:rsid w:val="00E41032"/>
    <w:rsid w:val="00E50B7B"/>
    <w:rsid w:val="00E54FA4"/>
    <w:rsid w:val="00E56475"/>
    <w:rsid w:val="00E61C28"/>
    <w:rsid w:val="00E6386E"/>
    <w:rsid w:val="00E7126E"/>
    <w:rsid w:val="00E72467"/>
    <w:rsid w:val="00E73C46"/>
    <w:rsid w:val="00E7460D"/>
    <w:rsid w:val="00E81559"/>
    <w:rsid w:val="00E83DE0"/>
    <w:rsid w:val="00E83FC9"/>
    <w:rsid w:val="00E84A88"/>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586F"/>
    <w:rsid w:val="00F10232"/>
    <w:rsid w:val="00F4143D"/>
    <w:rsid w:val="00F43DFD"/>
    <w:rsid w:val="00F53899"/>
    <w:rsid w:val="00F547C0"/>
    <w:rsid w:val="00F54FB8"/>
    <w:rsid w:val="00F61C39"/>
    <w:rsid w:val="00F62311"/>
    <w:rsid w:val="00F63A41"/>
    <w:rsid w:val="00F67268"/>
    <w:rsid w:val="00F77CAB"/>
    <w:rsid w:val="00F8101F"/>
    <w:rsid w:val="00F81EF8"/>
    <w:rsid w:val="00F82EFB"/>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112331"/>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C87D1-6378-4AFF-B635-CD3B93812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21</TotalTime>
  <Pages>12</Pages>
  <Words>884</Words>
  <Characters>4865</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5738</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8</cp:revision>
  <cp:lastPrinted>2017-03-22T23:08:00Z</cp:lastPrinted>
  <dcterms:created xsi:type="dcterms:W3CDTF">2018-05-27T05:32:00Z</dcterms:created>
  <dcterms:modified xsi:type="dcterms:W3CDTF">2018-05-29T19:33:00Z</dcterms:modified>
</cp:coreProperties>
</file>