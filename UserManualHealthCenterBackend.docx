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D1F06" w:rsidRDefault="00981A11">
      <w:pPr>
        <w:pStyle w:val="Nombrecliente"/>
        <w:rPr>
          <w:rFonts w:cs="Tahoma"/>
          <w:u w:val="single"/>
        </w:rPr>
      </w:pPr>
      <w:r w:rsidRPr="006149FD">
        <w:rPr>
          <w:rFonts w:cs="Tahoma"/>
        </w:rPr>
        <w:t>Manual de Usuario</w:t>
      </w:r>
      <w:r w:rsidR="006D1F06">
        <w:rPr>
          <w:rFonts w:cs="Tahoma"/>
        </w:rPr>
        <w:t xml:space="preserve"> Backend</w:t>
      </w:r>
    </w:p>
    <w:p w:rsidR="00D94F3D" w:rsidRDefault="006D1F06"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C1647B" w:rsidRPr="00D94F3D" w:rsidRDefault="00C1647B" w:rsidP="00D94F3D">
      <w:pPr>
        <w:pStyle w:val="itemsinicio"/>
        <w:rPr>
          <w:rFonts w:cs="Tahoma"/>
        </w:rPr>
      </w:pPr>
      <w:r>
        <w:rPr>
          <w:rFonts w:cs="Tahoma"/>
        </w:rPr>
        <w:t xml:space="preserve">                                                Camilo Andrés </w:t>
      </w:r>
      <w:r w:rsidR="00695390">
        <w:rPr>
          <w:rFonts w:cs="Tahoma"/>
        </w:rPr>
        <w:t>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6D1F06">
        <w:rPr>
          <w:rFonts w:cs="Tahoma"/>
        </w:rPr>
        <w:t>30</w:t>
      </w:r>
      <w:r w:rsidR="009065DC" w:rsidRPr="006149FD">
        <w:rPr>
          <w:rFonts w:cs="Tahoma"/>
        </w:rPr>
        <w:t>-</w:t>
      </w:r>
      <w:r w:rsidR="006D1F06">
        <w:rPr>
          <w:rFonts w:cs="Tahoma"/>
        </w:rPr>
        <w:t>05</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6D1F06">
        <w:rPr>
          <w:rFonts w:cs="Tahoma"/>
        </w:rPr>
        <w:t>30</w:t>
      </w:r>
      <w:r w:rsidR="0013777A" w:rsidRPr="006149FD">
        <w:rPr>
          <w:rFonts w:cs="Tahoma"/>
        </w:rPr>
        <w:t>-</w:t>
      </w:r>
      <w:r w:rsidR="006D1F06">
        <w:rPr>
          <w:rFonts w:cs="Tahoma"/>
        </w:rPr>
        <w:t>05</w:t>
      </w:r>
      <w:r w:rsidR="0013777A">
        <w:rPr>
          <w:rFonts w:cs="Tahoma"/>
        </w:rPr>
        <w:t>-2017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2322873"/>
      <w:bookmarkStart w:id="2" w:name="_Toc510451213"/>
      <w:r w:rsidRPr="006149FD">
        <w:lastRenderedPageBreak/>
        <w:t>Control del Documento</w:t>
      </w:r>
      <w:bookmarkEnd w:id="1"/>
      <w:bookmarkEnd w:id="2"/>
    </w:p>
    <w:p w:rsidR="001A5E7E" w:rsidRPr="006149FD" w:rsidRDefault="001A5E7E">
      <w:pPr>
        <w:pStyle w:val="Ttulo3"/>
        <w:ind w:right="51"/>
      </w:pPr>
      <w:bookmarkStart w:id="3" w:name="_Toc468605767"/>
      <w:bookmarkStart w:id="4" w:name="_Toc472322874"/>
      <w:bookmarkStart w:id="5" w:name="_Toc510451214"/>
      <w:r w:rsidRPr="00161CD4">
        <w:rPr>
          <w:sz w:val="28"/>
        </w:rPr>
        <w:t>Registro de Cambios</w:t>
      </w:r>
      <w:bookmarkEnd w:id="3"/>
      <w:bookmarkEnd w:id="4"/>
      <w:bookmarkEnd w:id="5"/>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6D1F06" w:rsidP="00D94F3D">
            <w:pPr>
              <w:pStyle w:val="TextoTabla"/>
            </w:pPr>
            <w:r>
              <w:t>30/05</w:t>
            </w:r>
            <w:r w:rsidR="0031001C" w:rsidRPr="006149FD">
              <w:t>/201</w:t>
            </w:r>
            <w:r>
              <w:t>8</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6" w:name="_Toc479744470"/>
      <w:bookmarkStart w:id="7" w:name="_Toc472322876"/>
      <w:bookmarkStart w:id="8" w:name="_Toc510451215"/>
      <w:r w:rsidRPr="006149FD">
        <w:lastRenderedPageBreak/>
        <w:t>Tabla De Contenido</w:t>
      </w:r>
      <w:bookmarkEnd w:id="6"/>
      <w:bookmarkEnd w:id="7"/>
      <w:bookmarkEnd w:id="8"/>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C8124C">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C8124C">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C8124C">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C8124C">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C8124C">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C8124C">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C8124C">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C8124C">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9" w:name="_Toc510451216"/>
      <w:r w:rsidRPr="006149FD">
        <w:lastRenderedPageBreak/>
        <w:t>Prefacio</w:t>
      </w:r>
      <w:bookmarkEnd w:id="9"/>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0" w:name="_Toc510451217"/>
      <w:r w:rsidRPr="00161CD4">
        <w:rPr>
          <w:sz w:val="28"/>
          <w:szCs w:val="20"/>
        </w:rPr>
        <w:t>Audiencia</w:t>
      </w:r>
      <w:r w:rsidR="00DD45F8">
        <w:rPr>
          <w:sz w:val="28"/>
          <w:szCs w:val="20"/>
        </w:rPr>
        <w:t xml:space="preserve"> y </w:t>
      </w:r>
      <w:r w:rsidR="006E7D81">
        <w:rPr>
          <w:sz w:val="28"/>
          <w:szCs w:val="20"/>
        </w:rPr>
        <w:t>repository</w:t>
      </w:r>
      <w:bookmarkEnd w:id="10"/>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6116FF">
        <w:rPr>
          <w:rFonts w:eastAsia="Tahoma"/>
        </w:rPr>
        <w:t xml:space="preserve">Health Center </w:t>
      </w:r>
      <w:r w:rsidR="000615BE">
        <w:rPr>
          <w:rFonts w:eastAsia="Tahoma"/>
        </w:rPr>
        <w:t xml:space="preserve">a nivel funcional, esta aplicación está desarrollada en </w:t>
      </w:r>
      <w:r w:rsidR="006116FF">
        <w:rPr>
          <w:rFonts w:eastAsia="Tahoma"/>
        </w:rPr>
        <w:t>ASP</w:t>
      </w:r>
      <w:r w:rsidR="000615BE">
        <w:rPr>
          <w:rFonts w:eastAsia="Tahoma"/>
        </w:rPr>
        <w:t xml:space="preserve">.NET </w:t>
      </w:r>
      <w:r w:rsidR="006116FF">
        <w:rPr>
          <w:rFonts w:eastAsia="Tahoma"/>
        </w:rPr>
        <w:t xml:space="preserve">implementando el patrón de diseño MVC y </w:t>
      </w:r>
      <w:proofErr w:type="gramStart"/>
      <w:r w:rsidR="006116FF">
        <w:rPr>
          <w:rFonts w:eastAsia="Tahoma"/>
        </w:rPr>
        <w:t>las herramienta</w:t>
      </w:r>
      <w:proofErr w:type="gramEnd"/>
      <w:r w:rsidR="006116FF">
        <w:rPr>
          <w:rFonts w:eastAsia="Tahoma"/>
        </w:rPr>
        <w:t xml:space="preserve"> del </w:t>
      </w:r>
      <w:proofErr w:type="spellStart"/>
      <w:r w:rsidR="006116FF">
        <w:rPr>
          <w:rFonts w:eastAsia="Tahoma"/>
        </w:rPr>
        <w:t>framework</w:t>
      </w:r>
      <w:proofErr w:type="spellEnd"/>
      <w:r w:rsidR="006116FF">
        <w:rPr>
          <w:rFonts w:eastAsia="Tahoma"/>
        </w:rPr>
        <w:t xml:space="preserve"> </w:t>
      </w:r>
      <w:proofErr w:type="spellStart"/>
      <w:r w:rsidR="006116FF">
        <w:rPr>
          <w:rFonts w:eastAsia="Tahoma"/>
        </w:rPr>
        <w:t>Entity</w:t>
      </w:r>
      <w:proofErr w:type="spellEnd"/>
      <w:r w:rsidR="002D4113">
        <w:rPr>
          <w:rFonts w:eastAsia="Tahoma"/>
        </w:rPr>
        <w:t>.</w:t>
      </w:r>
    </w:p>
    <w:p w:rsidR="00CC0A4E" w:rsidRPr="00EB254F" w:rsidRDefault="00CC0A4E" w:rsidP="00CD51CF">
      <w:pPr>
        <w:pStyle w:val="TextoNormal"/>
        <w:rPr>
          <w:b/>
        </w:rPr>
      </w:pPr>
    </w:p>
    <w:p w:rsidR="00B070BC" w:rsidRDefault="006116FF" w:rsidP="00CD51CF">
      <w:pPr>
        <w:pStyle w:val="TextoNormal"/>
        <w:rPr>
          <w:b/>
        </w:rPr>
      </w:pPr>
      <w:r>
        <w:rPr>
          <w:noProof/>
          <w:lang w:val="es-CO" w:eastAsia="es-CO"/>
        </w:rPr>
        <w:drawing>
          <wp:inline distT="0" distB="0" distL="0" distR="0" wp14:anchorId="3546DA97" wp14:editId="00015EE1">
            <wp:extent cx="5200650" cy="28314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831465"/>
                    </a:xfrm>
                    <a:prstGeom prst="rect">
                      <a:avLst/>
                    </a:prstGeom>
                  </pic:spPr>
                </pic:pic>
              </a:graphicData>
            </a:graphic>
          </wp:inline>
        </w:drawing>
      </w:r>
    </w:p>
    <w:p w:rsidR="002D4113" w:rsidRDefault="002D4113" w:rsidP="00CD51CF">
      <w:pPr>
        <w:pStyle w:val="TextoNormal"/>
        <w:rPr>
          <w:b/>
        </w:rPr>
      </w:pPr>
    </w:p>
    <w:p w:rsidR="002D4113" w:rsidRDefault="002D4113" w:rsidP="00CD51CF">
      <w:pPr>
        <w:pStyle w:val="TextoNormal"/>
        <w:rPr>
          <w:b/>
        </w:rPr>
      </w:pPr>
    </w:p>
    <w:tbl>
      <w:tblPr>
        <w:tblStyle w:val="Tablaconcuadrcula"/>
        <w:tblW w:w="0" w:type="auto"/>
        <w:tblLook w:val="04A0" w:firstRow="1" w:lastRow="0" w:firstColumn="1" w:lastColumn="0" w:noHBand="0" w:noVBand="1"/>
      </w:tblPr>
      <w:tblGrid>
        <w:gridCol w:w="2973"/>
        <w:gridCol w:w="2974"/>
        <w:gridCol w:w="2974"/>
      </w:tblGrid>
      <w:tr w:rsidR="002D4113" w:rsidTr="002D4113">
        <w:tc>
          <w:tcPr>
            <w:tcW w:w="2973" w:type="dxa"/>
            <w:shd w:val="clear" w:color="auto" w:fill="2E74B5" w:themeFill="accent1" w:themeFillShade="BF"/>
          </w:tcPr>
          <w:p w:rsidR="002D4113" w:rsidRPr="00756E13" w:rsidRDefault="002D411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ROL</w:t>
            </w:r>
          </w:p>
        </w:tc>
        <w:tc>
          <w:tcPr>
            <w:tcW w:w="2974" w:type="dxa"/>
            <w:shd w:val="clear" w:color="auto" w:fill="2E74B5" w:themeFill="accent1" w:themeFillShade="BF"/>
          </w:tcPr>
          <w:p w:rsidR="002D4113" w:rsidRPr="00756E13" w:rsidRDefault="002D411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USUARIO</w:t>
            </w:r>
          </w:p>
        </w:tc>
        <w:tc>
          <w:tcPr>
            <w:tcW w:w="2974" w:type="dxa"/>
            <w:shd w:val="clear" w:color="auto" w:fill="2E74B5" w:themeFill="accent1" w:themeFillShade="BF"/>
          </w:tcPr>
          <w:p w:rsidR="002D4113" w:rsidRPr="00756E13" w:rsidRDefault="002D411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PASSWORD</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Administrador Sitio Web</w:t>
            </w:r>
          </w:p>
        </w:tc>
        <w:tc>
          <w:tcPr>
            <w:tcW w:w="2974" w:type="dxa"/>
          </w:tcPr>
          <w:p w:rsidR="002D4113" w:rsidRPr="00756E13" w:rsidRDefault="002D4113" w:rsidP="008D7F65">
            <w:pPr>
              <w:spacing w:line="239" w:lineRule="auto"/>
              <w:ind w:left="0"/>
              <w:rPr>
                <w:rFonts w:eastAsia="Tahoma"/>
                <w:color w:val="2E74B5" w:themeColor="accent1" w:themeShade="BF"/>
              </w:rPr>
            </w:pPr>
            <w:hyperlink r:id="rId11" w:history="1">
              <w:r w:rsidRPr="00756E13">
                <w:rPr>
                  <w:rStyle w:val="Hipervnculo"/>
                  <w:color w:val="2E74B5" w:themeColor="accent1" w:themeShade="BF"/>
                </w:rPr>
                <w:t>rocendo89@hotmail.com</w:t>
              </w:r>
            </w:hyperlink>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Andres123*</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Medico Sitio Web</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escarponi@gmail.com</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Usuario App</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casq89@gmail.com</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URL Backend</w:t>
            </w:r>
          </w:p>
        </w:tc>
        <w:tc>
          <w:tcPr>
            <w:tcW w:w="5948" w:type="dxa"/>
            <w:gridSpan w:val="2"/>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https://apihealth3.azurewebsites.net/</w:t>
            </w:r>
            <w:bookmarkStart w:id="11" w:name="_GoBack"/>
            <w:bookmarkEnd w:id="11"/>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URL API</w:t>
            </w:r>
          </w:p>
        </w:tc>
        <w:tc>
          <w:tcPr>
            <w:tcW w:w="5948" w:type="dxa"/>
            <w:gridSpan w:val="2"/>
          </w:tcPr>
          <w:p w:rsidR="002D4113" w:rsidRPr="00756E13" w:rsidRDefault="002D4113" w:rsidP="008D7F65">
            <w:pPr>
              <w:pStyle w:val="TextoNormal"/>
              <w:ind w:left="0"/>
              <w:jc w:val="left"/>
              <w:rPr>
                <w:noProof/>
                <w:color w:val="2E74B5" w:themeColor="accent1" w:themeShade="BF"/>
                <w:lang w:val="es-ES_tradnl" w:eastAsia="es-CO"/>
              </w:rPr>
            </w:pPr>
            <w:r w:rsidRPr="00756E13">
              <w:rPr>
                <w:noProof/>
                <w:color w:val="2E74B5" w:themeColor="accent1" w:themeShade="BF"/>
                <w:lang w:val="es-ES_tradnl" w:eastAsia="es-CO"/>
              </w:rPr>
              <w:t>https://healthcenter3.azurewebsites.net/</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URL GIT</w:t>
            </w:r>
          </w:p>
        </w:tc>
        <w:tc>
          <w:tcPr>
            <w:tcW w:w="5948" w:type="dxa"/>
            <w:gridSpan w:val="2"/>
          </w:tcPr>
          <w:p w:rsidR="002D4113" w:rsidRPr="00756E13" w:rsidRDefault="002D4113" w:rsidP="008D7F65">
            <w:pPr>
              <w:spacing w:line="239" w:lineRule="auto"/>
              <w:ind w:left="0"/>
              <w:rPr>
                <w:noProof/>
                <w:color w:val="2E74B5" w:themeColor="accent1" w:themeShade="BF"/>
                <w:lang w:eastAsia="es-CO"/>
              </w:rPr>
            </w:pPr>
            <w:hyperlink r:id="rId12" w:history="1">
              <w:r w:rsidRPr="00756E13">
                <w:rPr>
                  <w:rStyle w:val="Hipervnculo"/>
                  <w:color w:val="2E74B5" w:themeColor="accent1" w:themeShade="BF"/>
                </w:rPr>
                <w:t>https://gitlab.com/Rubbery89/HealthCenter.git</w:t>
              </w:r>
            </w:hyperlink>
          </w:p>
        </w:tc>
      </w:tr>
    </w:tbl>
    <w:p w:rsidR="002D4113" w:rsidRPr="002D4113" w:rsidRDefault="002D4113" w:rsidP="00CD51CF">
      <w:pPr>
        <w:pStyle w:val="TextoNormal"/>
        <w:rPr>
          <w:b/>
          <w:lang w:val="es-ES_tradnl"/>
        </w:rPr>
      </w:pPr>
    </w:p>
    <w:p w:rsidR="00B534C7" w:rsidRPr="006149FD" w:rsidRDefault="00B534C7" w:rsidP="00B534C7">
      <w:pPr>
        <w:pStyle w:val="Ttulo2"/>
        <w:ind w:right="51"/>
      </w:pPr>
      <w:bookmarkStart w:id="12" w:name="_Toc510451218"/>
      <w:proofErr w:type="spellStart"/>
      <w:r>
        <w:lastRenderedPageBreak/>
        <w:t>Goals</w:t>
      </w:r>
      <w:bookmarkEnd w:id="12"/>
      <w:proofErr w:type="spellEnd"/>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4F5583" w:rsidTr="00B27AED">
        <w:tc>
          <w:tcPr>
            <w:tcW w:w="2697" w:type="dxa"/>
            <w:shd w:val="clear" w:color="auto" w:fill="9CC2E5" w:themeFill="accent1" w:themeFillTint="99"/>
          </w:tcPr>
          <w:p w:rsidR="004F5583" w:rsidRDefault="004F5583" w:rsidP="00B27AED">
            <w:pPr>
              <w:pStyle w:val="TextoNormal"/>
              <w:ind w:left="0"/>
              <w:rPr>
                <w:b/>
              </w:rPr>
            </w:pPr>
            <w:r>
              <w:rPr>
                <w:b/>
              </w:rPr>
              <w:t>Funcionalidad</w:t>
            </w:r>
          </w:p>
        </w:tc>
        <w:tc>
          <w:tcPr>
            <w:tcW w:w="2530" w:type="dxa"/>
            <w:shd w:val="clear" w:color="auto" w:fill="9CC2E5" w:themeFill="accent1" w:themeFillTint="99"/>
          </w:tcPr>
          <w:p w:rsidR="004F5583" w:rsidRDefault="004F5583" w:rsidP="00B27AED">
            <w:pPr>
              <w:pStyle w:val="TextoNormal"/>
              <w:ind w:left="0"/>
              <w:rPr>
                <w:b/>
              </w:rPr>
            </w:pPr>
            <w:r>
              <w:rPr>
                <w:b/>
              </w:rPr>
              <w:t>Puntos</w:t>
            </w:r>
          </w:p>
        </w:tc>
        <w:tc>
          <w:tcPr>
            <w:tcW w:w="2560" w:type="dxa"/>
            <w:shd w:val="clear" w:color="auto" w:fill="9CC2E5" w:themeFill="accent1" w:themeFillTint="99"/>
          </w:tcPr>
          <w:p w:rsidR="004F5583" w:rsidRDefault="004F5583" w:rsidP="00B27AED">
            <w:pPr>
              <w:pStyle w:val="TextoNormal"/>
              <w:ind w:left="0"/>
              <w:rPr>
                <w:b/>
              </w:rPr>
            </w:pPr>
            <w:r>
              <w:rPr>
                <w:b/>
              </w:rPr>
              <w:t>Cumplió (s/n/p)</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Consulta Disponibilidad</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vAlign w:val="center"/>
          </w:tcPr>
          <w:p w:rsidR="004F5583" w:rsidRPr="009A3610" w:rsidRDefault="004F5583" w:rsidP="00B27AED">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4F5583" w:rsidRDefault="004F5583" w:rsidP="00B27AED">
            <w:pPr>
              <w:pStyle w:val="TextoNormal"/>
              <w:ind w:left="0"/>
              <w:rPr>
                <w:b/>
              </w:rPr>
            </w:pPr>
            <w:r>
              <w:rPr>
                <w:b/>
              </w:rPr>
              <w:t>plus</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shd w:val="clear" w:color="auto" w:fill="9CC2E5" w:themeFill="accent1" w:themeFillTint="99"/>
          </w:tcPr>
          <w:p w:rsidR="004F5583" w:rsidRDefault="004F5583" w:rsidP="00B27AED">
            <w:pPr>
              <w:pStyle w:val="TextoNormal"/>
              <w:ind w:left="0"/>
              <w:rPr>
                <w:b/>
              </w:rPr>
            </w:pPr>
            <w:r>
              <w:rPr>
                <w:b/>
              </w:rPr>
              <w:t>total</w:t>
            </w:r>
          </w:p>
        </w:tc>
        <w:tc>
          <w:tcPr>
            <w:tcW w:w="2530" w:type="dxa"/>
            <w:shd w:val="clear" w:color="auto" w:fill="9CC2E5" w:themeFill="accent1" w:themeFillTint="99"/>
          </w:tcPr>
          <w:p w:rsidR="004F5583" w:rsidRDefault="004F5583" w:rsidP="00B27AED">
            <w:pPr>
              <w:pStyle w:val="TextoNormal"/>
              <w:ind w:left="0"/>
              <w:rPr>
                <w:b/>
              </w:rPr>
            </w:pPr>
            <w:r>
              <w:rPr>
                <w:b/>
              </w:rPr>
              <w:t>100</w:t>
            </w:r>
          </w:p>
        </w:tc>
        <w:tc>
          <w:tcPr>
            <w:tcW w:w="2560" w:type="dxa"/>
            <w:shd w:val="clear" w:color="auto" w:fill="9CC2E5" w:themeFill="accent1" w:themeFillTint="99"/>
          </w:tcPr>
          <w:p w:rsidR="004F5583" w:rsidRDefault="004F5583" w:rsidP="00B27AED">
            <w:pPr>
              <w:pStyle w:val="TextoNormal"/>
              <w:ind w:left="0"/>
              <w:rPr>
                <w:b/>
              </w:rPr>
            </w:pPr>
          </w:p>
        </w:tc>
      </w:tr>
    </w:tbl>
    <w:p w:rsidR="004F5583" w:rsidRPr="002D4113" w:rsidRDefault="004F5583" w:rsidP="004F5583">
      <w:pPr>
        <w:pStyle w:val="TextoNormal"/>
        <w:rPr>
          <w:b/>
          <w:lang w:val="es-ES_tradnl"/>
        </w:rPr>
      </w:pPr>
    </w:p>
    <w:p w:rsidR="004F5583" w:rsidRDefault="004F5583" w:rsidP="004F5583">
      <w:pPr>
        <w:pStyle w:val="TextoNormal"/>
        <w:rPr>
          <w:b/>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Default="004F5583" w:rsidP="004F5583">
      <w:pPr>
        <w:ind w:left="0"/>
        <w:rPr>
          <w:lang w:val="es-ES"/>
        </w:rPr>
      </w:pPr>
    </w:p>
    <w:p w:rsidR="004F5583" w:rsidRDefault="004F5583" w:rsidP="004F5583">
      <w:pPr>
        <w:ind w:left="0"/>
        <w:jc w:val="center"/>
        <w:rPr>
          <w:lang w:val="es-ES"/>
        </w:rPr>
      </w:pPr>
    </w:p>
    <w:p w:rsidR="004F5583" w:rsidRDefault="004F5583" w:rsidP="004F5583">
      <w:pPr>
        <w:ind w:left="0"/>
        <w:jc w:val="center"/>
        <w:rPr>
          <w:i/>
          <w:lang w:val="es-ES"/>
        </w:rPr>
      </w:pPr>
      <w:r w:rsidRPr="001817E0">
        <w:rPr>
          <w:i/>
          <w:lang w:val="es-ES"/>
        </w:rPr>
        <w:t>Tabla con las competencias a calificar</w:t>
      </w:r>
    </w:p>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3" w:name="_Toc510451219"/>
      <w:r>
        <w:rPr>
          <w:rFonts w:eastAsia="Tahoma"/>
        </w:rPr>
        <w:t xml:space="preserve">Introducción </w:t>
      </w:r>
      <w:bookmarkEnd w:id="13"/>
      <w:r w:rsidR="004F5583">
        <w:rPr>
          <w:rFonts w:eastAsia="Tahoma"/>
        </w:rPr>
        <w:t>Health center Backend.</w:t>
      </w:r>
    </w:p>
    <w:p w:rsidR="00833E2D" w:rsidRPr="00FB660E" w:rsidRDefault="00863007" w:rsidP="00FB660E">
      <w:pPr>
        <w:pStyle w:val="TextoNormal"/>
        <w:rPr>
          <w:rFonts w:eastAsia="Tahoma"/>
          <w:lang w:val="es-ES_tradnl"/>
        </w:rPr>
      </w:pPr>
      <w:r>
        <w:rPr>
          <w:rFonts w:eastAsia="Tahoma"/>
          <w:lang w:val="es-ES_tradnl"/>
        </w:rPr>
        <w:t>La aplicación web permite a los administradores registrar médicos con sus respectivas especialidades y consultorio de atención, también le permite al administrador programar jornadas de trabajo (Workdays) de 15 días o un mes, durante este tiempo</w:t>
      </w:r>
      <w:r w:rsidR="004F5583">
        <w:rPr>
          <w:rFonts w:eastAsia="Tahoma"/>
          <w:lang w:val="es-ES_tradnl"/>
        </w:rPr>
        <w:t xml:space="preserve"> parametrizado</w:t>
      </w:r>
      <w:r>
        <w:rPr>
          <w:rFonts w:eastAsia="Tahoma"/>
          <w:lang w:val="es-ES_tradnl"/>
        </w:rPr>
        <w:t xml:space="preserve"> podrá definir desde que hora empieza un día de trabajo hasta su final respectivamente, permitiéndole además parametrizar la duración de cada cita en minutos</w:t>
      </w:r>
      <w:r w:rsidR="004F5583">
        <w:rPr>
          <w:rFonts w:eastAsia="Tahoma"/>
          <w:lang w:val="es-ES_tradnl"/>
        </w:rPr>
        <w:t>, en base a esto los respectivos doctores registrar podrán entrar a parametrizar sus agendas y visualizar el detalle de las citas programadas con la respectiva información del paciente</w:t>
      </w:r>
      <w:r w:rsidR="00833E2D">
        <w:rPr>
          <w:rFonts w:eastAsia="Tahoma"/>
          <w:lang w:val="es-ES_tradnl"/>
        </w:rPr>
        <w:t>.</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4" w:name="_Toc510451220"/>
      <w:r>
        <w:rPr>
          <w:rFonts w:eastAsia="Tahoma"/>
          <w:sz w:val="28"/>
        </w:rPr>
        <w:t>Autentif</w:t>
      </w:r>
      <w:r w:rsidR="005C503C">
        <w:rPr>
          <w:rFonts w:eastAsia="Tahoma"/>
          <w:sz w:val="28"/>
        </w:rPr>
        <w:t xml:space="preserve">icación y </w:t>
      </w:r>
      <w:r w:rsidR="004F5583">
        <w:rPr>
          <w:rFonts w:eastAsia="Tahoma"/>
          <w:sz w:val="28"/>
        </w:rPr>
        <w:t>parametrización del sistema</w:t>
      </w:r>
      <w:r>
        <w:rPr>
          <w:rFonts w:eastAsia="Tahoma"/>
          <w:sz w:val="28"/>
        </w:rPr>
        <w:t>.</w:t>
      </w:r>
      <w:bookmarkEnd w:id="14"/>
    </w:p>
    <w:p w:rsidR="00960A1B" w:rsidRDefault="004F5583" w:rsidP="00701786">
      <w:pPr>
        <w:pStyle w:val="TextoNormal"/>
        <w:ind w:left="993"/>
        <w:rPr>
          <w:noProof/>
        </w:rPr>
      </w:pPr>
      <w:r>
        <w:rPr>
          <w:rFonts w:eastAsia="Tahoma"/>
          <w:lang w:val="es-ES_tradnl"/>
        </w:rPr>
        <w:t>Una vez iniciada la aplicación web el primer usuario que se registrará en base de datos será el que se encuentra parametrizado en el web.config del Backend, el cual tendrá el rol de administrador (Jefe de los médicos)</w:t>
      </w:r>
      <w:r w:rsidR="005321CF">
        <w:rPr>
          <w:rFonts w:eastAsia="Tahoma"/>
          <w:lang w:val="es-ES_tradnl"/>
        </w:rPr>
        <w:t>.</w:t>
      </w:r>
      <w:r>
        <w:rPr>
          <w:rFonts w:eastAsia="Tahoma"/>
          <w:lang w:val="es-ES_tradnl"/>
        </w:rPr>
        <w:t xml:space="preserve"> </w:t>
      </w:r>
    </w:p>
    <w:p w:rsidR="00173EDC" w:rsidRDefault="00173EDC" w:rsidP="00701786">
      <w:pPr>
        <w:pStyle w:val="TextoNormal"/>
        <w:ind w:left="993"/>
        <w:rPr>
          <w:rFonts w:eastAsia="Tahoma"/>
          <w:lang w:val="es-ES_tradnl"/>
        </w:rPr>
      </w:pPr>
    </w:p>
    <w:p w:rsidR="00960A1B" w:rsidRDefault="004F5583" w:rsidP="00701786">
      <w:pPr>
        <w:pStyle w:val="TextoNormal"/>
        <w:ind w:left="993"/>
        <w:rPr>
          <w:rFonts w:eastAsia="Tahoma"/>
          <w:lang w:val="es-ES_tradnl"/>
        </w:rPr>
      </w:pPr>
      <w:r>
        <w:rPr>
          <w:noProof/>
          <w:lang w:val="es-CO" w:eastAsia="es-CO"/>
        </w:rPr>
        <w:drawing>
          <wp:inline distT="0" distB="0" distL="0" distR="0" wp14:anchorId="39C340BB" wp14:editId="16C8E116">
            <wp:extent cx="5133975" cy="2776855"/>
            <wp:effectExtent l="0" t="0" r="952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2776855"/>
                    </a:xfrm>
                    <a:prstGeom prst="rect">
                      <a:avLst/>
                    </a:prstGeom>
                  </pic:spPr>
                </pic:pic>
              </a:graphicData>
            </a:graphic>
          </wp:inline>
        </w:drawing>
      </w:r>
    </w:p>
    <w:p w:rsidR="005321CF" w:rsidRDefault="005321CF" w:rsidP="00701786">
      <w:pPr>
        <w:pStyle w:val="TextoNormal"/>
        <w:ind w:left="993"/>
        <w:rPr>
          <w:rFonts w:eastAsia="Tahoma"/>
          <w:lang w:val="es-ES_tradnl"/>
        </w:rPr>
      </w:pPr>
    </w:p>
    <w:p w:rsidR="00960A1B" w:rsidRDefault="005321CF" w:rsidP="00701786">
      <w:pPr>
        <w:pStyle w:val="TextoNormal"/>
        <w:ind w:left="993"/>
        <w:rPr>
          <w:rFonts w:eastAsia="Tahoma"/>
          <w:lang w:val="es-ES_tradnl"/>
        </w:rPr>
      </w:pPr>
      <w:r>
        <w:rPr>
          <w:rFonts w:eastAsia="Tahoma"/>
          <w:lang w:val="es-ES_tradnl"/>
        </w:rPr>
        <w:t>una vez autentificado en el sistema a este rol se le habilitará todas las respectivas opciones para parametrizar el sistema.</w:t>
      </w:r>
    </w:p>
    <w:p w:rsidR="00173EDC" w:rsidRDefault="005321CF" w:rsidP="00701786">
      <w:pPr>
        <w:pStyle w:val="TextoNormal"/>
        <w:ind w:left="993"/>
        <w:rPr>
          <w:rFonts w:eastAsia="Tahoma"/>
          <w:lang w:val="es-ES_tradnl"/>
        </w:rPr>
      </w:pPr>
      <w:r>
        <w:rPr>
          <w:noProof/>
          <w:lang w:val="es-CO" w:eastAsia="es-CO"/>
        </w:rPr>
        <w:lastRenderedPageBreak/>
        <w:drawing>
          <wp:inline distT="0" distB="0" distL="0" distR="0" wp14:anchorId="1F1B22EC" wp14:editId="72A88E9A">
            <wp:extent cx="5353050" cy="2865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2865755"/>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21CF" w:rsidP="00D94F3D">
      <w:pPr>
        <w:pStyle w:val="Ttulo5"/>
        <w:rPr>
          <w:rFonts w:eastAsia="Tahoma"/>
        </w:rPr>
      </w:pPr>
      <w:r>
        <w:rPr>
          <w:rFonts w:eastAsia="Tahoma"/>
        </w:rPr>
        <w:t>Registro de médicos (parametrización del sistema).</w:t>
      </w:r>
    </w:p>
    <w:p w:rsidR="002D5CD6" w:rsidRPr="002D4113" w:rsidRDefault="005321CF" w:rsidP="0096113E">
      <w:pPr>
        <w:pStyle w:val="TextoNormal"/>
        <w:numPr>
          <w:ilvl w:val="0"/>
          <w:numId w:val="28"/>
        </w:numPr>
        <w:rPr>
          <w:noProof/>
          <w:lang w:val="es-CO" w:eastAsia="en-US"/>
        </w:rPr>
      </w:pPr>
      <w:r>
        <w:rPr>
          <w:rFonts w:eastAsia="Tahoma"/>
          <w:lang w:val="es-ES_tradnl"/>
        </w:rPr>
        <w:t xml:space="preserve">En el menú de navegación de la página web esta la opción </w:t>
      </w:r>
      <w:proofErr w:type="spellStart"/>
      <w:r>
        <w:rPr>
          <w:rFonts w:eastAsia="Tahoma"/>
          <w:lang w:val="es-ES_tradnl"/>
        </w:rPr>
        <w:t>Register</w:t>
      </w:r>
      <w:proofErr w:type="spellEnd"/>
      <w:r>
        <w:rPr>
          <w:rFonts w:eastAsia="Tahoma"/>
          <w:lang w:val="es-ES_tradnl"/>
        </w:rPr>
        <w:t xml:space="preserve"> </w:t>
      </w:r>
      <w:proofErr w:type="spellStart"/>
      <w:r>
        <w:rPr>
          <w:rFonts w:eastAsia="Tahoma"/>
          <w:lang w:val="es-ES_tradnl"/>
        </w:rPr>
        <w:t>Medic</w:t>
      </w:r>
      <w:proofErr w:type="spellEnd"/>
      <w:r>
        <w:rPr>
          <w:rFonts w:eastAsia="Tahoma"/>
          <w:lang w:val="es-ES_tradnl"/>
        </w:rPr>
        <w:t>:</w:t>
      </w:r>
    </w:p>
    <w:p w:rsidR="005321CF" w:rsidRPr="005321CF" w:rsidRDefault="005321CF" w:rsidP="005321CF">
      <w:pPr>
        <w:pStyle w:val="TextoNormal"/>
        <w:ind w:left="720"/>
        <w:rPr>
          <w:noProof/>
          <w:lang w:val="en-US" w:eastAsia="en-US"/>
        </w:rPr>
      </w:pPr>
      <w:r>
        <w:rPr>
          <w:noProof/>
          <w:lang w:val="es-CO" w:eastAsia="es-CO"/>
        </w:rPr>
        <w:lastRenderedPageBreak/>
        <w:drawing>
          <wp:inline distT="0" distB="0" distL="0" distR="0" wp14:anchorId="13CA4DBD" wp14:editId="2FBFD5C1">
            <wp:extent cx="5671185" cy="278955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789555"/>
                    </a:xfrm>
                    <a:prstGeom prst="rect">
                      <a:avLst/>
                    </a:prstGeom>
                  </pic:spPr>
                </pic:pic>
              </a:graphicData>
            </a:graphic>
          </wp:inline>
        </w:drawing>
      </w:r>
    </w:p>
    <w:p w:rsidR="005321CF" w:rsidRPr="00161666" w:rsidRDefault="005321CF" w:rsidP="005321CF">
      <w:pPr>
        <w:pStyle w:val="TextoNormal"/>
        <w:ind w:left="720"/>
        <w:rPr>
          <w:noProof/>
          <w:lang w:val="en-US" w:eastAsia="en-US"/>
        </w:rPr>
      </w:pP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5321CF">
        <w:rPr>
          <w:noProof/>
        </w:rPr>
        <w:t>La cual solicitara cada uno de los campos que se visualizan en la imagen como obligatorios</w:t>
      </w:r>
      <w:r w:rsidR="008B0A06">
        <w:rPr>
          <w:noProof/>
        </w:rPr>
        <w:t>:</w:t>
      </w:r>
    </w:p>
    <w:p w:rsidR="008B0A06" w:rsidRDefault="008B0A06" w:rsidP="00161666">
      <w:pPr>
        <w:pStyle w:val="TextoNormal"/>
        <w:ind w:left="0"/>
        <w:rPr>
          <w:noProof/>
        </w:rPr>
      </w:pPr>
      <w:r>
        <w:rPr>
          <w:noProof/>
          <w:lang w:val="es-CO" w:eastAsia="es-CO"/>
        </w:rPr>
        <w:drawing>
          <wp:inline distT="0" distB="0" distL="0" distR="0" wp14:anchorId="6072C986" wp14:editId="65A93B22">
            <wp:extent cx="5671185" cy="278574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785745"/>
                    </a:xfrm>
                    <a:prstGeom prst="rect">
                      <a:avLst/>
                    </a:prstGeom>
                  </pic:spPr>
                </pic:pic>
              </a:graphicData>
            </a:graphic>
          </wp:inline>
        </w:drawing>
      </w:r>
    </w:p>
    <w:p w:rsidR="00F02DD0" w:rsidRDefault="00F02DD0" w:rsidP="00161666">
      <w:pPr>
        <w:pStyle w:val="TextoNormal"/>
        <w:ind w:left="0"/>
        <w:rPr>
          <w:noProof/>
        </w:rPr>
      </w:pPr>
      <w:r>
        <w:rPr>
          <w:noProof/>
        </w:rPr>
        <w:t>De no estar diligenciado el sistema arrojara las respectivas advertencias:</w:t>
      </w:r>
    </w:p>
    <w:p w:rsidR="00F02DD0" w:rsidRDefault="00F02DD0" w:rsidP="00161666">
      <w:pPr>
        <w:pStyle w:val="TextoNormal"/>
        <w:ind w:left="0"/>
        <w:rPr>
          <w:noProof/>
        </w:rPr>
      </w:pPr>
      <w:r>
        <w:rPr>
          <w:noProof/>
          <w:lang w:val="es-CO" w:eastAsia="es-CO"/>
        </w:rPr>
        <w:lastRenderedPageBreak/>
        <w:drawing>
          <wp:inline distT="0" distB="0" distL="0" distR="0" wp14:anchorId="0A9892F8" wp14:editId="3F38E355">
            <wp:extent cx="5671185" cy="2799715"/>
            <wp:effectExtent l="0" t="0" r="571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2799715"/>
                    </a:xfrm>
                    <a:prstGeom prst="rect">
                      <a:avLst/>
                    </a:prstGeom>
                  </pic:spPr>
                </pic:pic>
              </a:graphicData>
            </a:graphic>
          </wp:inline>
        </w:drawing>
      </w:r>
    </w:p>
    <w:p w:rsidR="00960A1B" w:rsidRPr="00161666" w:rsidRDefault="00960A1B" w:rsidP="00161666">
      <w:pPr>
        <w:pStyle w:val="TextoNormal"/>
        <w:ind w:left="0"/>
        <w:rPr>
          <w:noProof/>
          <w:lang w:val="en-US" w:eastAsia="en-US"/>
        </w:rPr>
      </w:pPr>
    </w:p>
    <w:p w:rsidR="00275E68" w:rsidRDefault="00275E68" w:rsidP="00424EAC">
      <w:pPr>
        <w:pStyle w:val="TextoNormal"/>
        <w:rPr>
          <w:rFonts w:eastAsia="Tahoma"/>
        </w:rPr>
      </w:pPr>
    </w:p>
    <w:p w:rsidR="00275E68" w:rsidRDefault="00F02DD0" w:rsidP="00424EAC">
      <w:pPr>
        <w:pStyle w:val="TextoNormal"/>
        <w:rPr>
          <w:rFonts w:eastAsia="Tahoma"/>
          <w:noProof/>
        </w:rPr>
      </w:pPr>
      <w:r>
        <w:rPr>
          <w:rFonts w:eastAsia="Tahoma"/>
          <w:noProof/>
        </w:rPr>
        <w:t>Tambien tiene validaciones para detectar que el campo tipo correo contenga por lo menos el @, el campo consultorio debe ser numerico etc…</w:t>
      </w:r>
    </w:p>
    <w:p w:rsidR="00F02DD0" w:rsidRDefault="00F02DD0" w:rsidP="00424EAC">
      <w:pPr>
        <w:pStyle w:val="TextoNormal"/>
        <w:rPr>
          <w:rFonts w:eastAsia="Tahoma"/>
          <w:noProof/>
        </w:rPr>
      </w:pPr>
      <w:r>
        <w:rPr>
          <w:rFonts w:eastAsia="Tahoma"/>
          <w:noProof/>
        </w:rPr>
        <w:t>Si el registro de un nuevo doctor es exitoso el sistema lo indicara con la siguiente pantalla y redirecciona al admin del sistema al home page donde puede proceder a parametrizar las jornadas de trabajo y la duracion de cada cita, en el menu de navegacion estan las opciones patients, patient types donde se puede parametrizar los tipos de usuarios que se pueden registrar desde la app, y tambien el detalle de los que ya estan registrados en el sistema, los cuales pueden tomar las citas disponibles programadas por los diferentes profesionales.</w:t>
      </w:r>
    </w:p>
    <w:p w:rsidR="00F02DD0" w:rsidRDefault="00F02DD0" w:rsidP="00424EAC">
      <w:pPr>
        <w:pStyle w:val="TextoNormal"/>
        <w:rPr>
          <w:rFonts w:eastAsia="Tahoma"/>
          <w:noProof/>
        </w:rPr>
      </w:pPr>
      <w:r>
        <w:rPr>
          <w:rFonts w:eastAsia="Tahoma"/>
          <w:noProof/>
          <w:lang w:val="es-CO" w:eastAsia="es-CO"/>
        </w:rPr>
        <w:drawing>
          <wp:inline distT="0" distB="0" distL="0" distR="0">
            <wp:extent cx="5210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F02DD0" w:rsidRDefault="001D6D4B" w:rsidP="00424EAC">
      <w:pPr>
        <w:pStyle w:val="TextoNormal"/>
        <w:rPr>
          <w:rFonts w:eastAsia="Tahoma"/>
          <w:noProof/>
        </w:rPr>
      </w:pPr>
      <w:r>
        <w:rPr>
          <w:rFonts w:eastAsia="Tahoma"/>
          <w:noProof/>
        </w:rPr>
        <w:lastRenderedPageBreak/>
        <w:t>Para parametrizar los workDays el administrador accede por la opcion del menu de navegacion schedule workdays, donde debera elegir la cantidad de dias que quiere parametrizar a que horas comienza el dia y a que horas termina, y la duracion de la cita en minutos, el sistema contiene las respectivas validaciones para restringir que la hora de inicio no vaya a ser mayor que la final, el formato de estas horas debe ser en hora militar, y el maximo de duracion de la cita debe ser de 60 minutos:</w:t>
      </w:r>
    </w:p>
    <w:p w:rsidR="001D6D4B" w:rsidRDefault="001D6D4B" w:rsidP="00424EAC">
      <w:pPr>
        <w:pStyle w:val="TextoNormal"/>
        <w:rPr>
          <w:rFonts w:eastAsia="Tahoma"/>
          <w:noProof/>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1D6D4B" w:rsidP="004144D4">
      <w:pPr>
        <w:pStyle w:val="TextoNormal"/>
        <w:rPr>
          <w:noProof/>
        </w:rPr>
      </w:pPr>
      <w:r>
        <w:rPr>
          <w:noProof/>
          <w:lang w:val="es-CO" w:eastAsia="es-CO"/>
        </w:rPr>
        <w:drawing>
          <wp:inline distT="0" distB="0" distL="0" distR="0" wp14:anchorId="1D521631" wp14:editId="2E72064D">
            <wp:extent cx="5153025" cy="2800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2800350"/>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1D6D4B" w:rsidP="00C811AA">
      <w:pPr>
        <w:pStyle w:val="TextoNormal"/>
        <w:rPr>
          <w:noProof/>
          <w:lang w:val="es-CO" w:eastAsia="en-US"/>
        </w:rPr>
      </w:pPr>
      <w:r>
        <w:rPr>
          <w:noProof/>
          <w:lang w:val="es-CO" w:eastAsia="en-US"/>
        </w:rPr>
        <w:t>El sistema tien</w:t>
      </w:r>
      <w:r w:rsidR="007E7C31">
        <w:rPr>
          <w:noProof/>
          <w:lang w:val="es-CO" w:eastAsia="en-US"/>
        </w:rPr>
        <w:t>e jornadas de trabajo programadas hasta final de este mes, es decir que si el administrador trata de ingresar una fecha(date agenda start) en este rango o anterior, el sistema se lo impedira solo puede ingresar fechas superiores, o sea que debe seleccionar el dia inicial a parametrizar el 1 de junio para este caso, y en base a la cantidad de dias seleccionados se replicara esta misma parametrizacion de dias de trabajo (dias seleccionados pueden ser 15 dias o un mes), el sistema programara automaticamente los 15 dias o el mes en base al dia de inicio de la parametrizacion</w:t>
      </w:r>
      <w:r w:rsidR="00C811AA">
        <w:rPr>
          <w:noProof/>
          <w:lang w:val="es-CO" w:eastAsia="en-US"/>
        </w:rPr>
        <w:t>:</w:t>
      </w:r>
    </w:p>
    <w:p w:rsidR="00340090" w:rsidRDefault="00340090" w:rsidP="00C811AA">
      <w:pPr>
        <w:pStyle w:val="TextoNormal"/>
        <w:rPr>
          <w:noProof/>
          <w:lang w:val="es-CO" w:eastAsia="en-US"/>
        </w:rPr>
      </w:pPr>
    </w:p>
    <w:p w:rsidR="00340090" w:rsidRDefault="007E7C31" w:rsidP="00340090">
      <w:pPr>
        <w:pStyle w:val="TextoNormal"/>
        <w:rPr>
          <w:noProof/>
          <w:lang w:eastAsia="en-US"/>
        </w:rPr>
      </w:pPr>
      <w:r>
        <w:rPr>
          <w:noProof/>
          <w:lang w:val="es-CO" w:eastAsia="es-CO"/>
        </w:rPr>
        <w:lastRenderedPageBreak/>
        <w:drawing>
          <wp:inline distT="0" distB="0" distL="0" distR="0" wp14:anchorId="1E737F41" wp14:editId="0D244A4D">
            <wp:extent cx="5447305" cy="2657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647" cy="2658130"/>
                    </a:xfrm>
                    <a:prstGeom prst="rect">
                      <a:avLst/>
                    </a:prstGeom>
                  </pic:spPr>
                </pic:pic>
              </a:graphicData>
            </a:graphic>
          </wp:inline>
        </w:drawing>
      </w:r>
    </w:p>
    <w:p w:rsidR="007E7C31" w:rsidRDefault="007E7C31" w:rsidP="00340090">
      <w:pPr>
        <w:pStyle w:val="TextoNormal"/>
        <w:rPr>
          <w:noProof/>
          <w:lang w:eastAsia="en-US"/>
        </w:rPr>
      </w:pPr>
      <w:r>
        <w:rPr>
          <w:noProof/>
          <w:lang w:eastAsia="en-US"/>
        </w:rPr>
        <w:t>El sistema arroja una alerta ya que no ha seleccionado la cantidad de dias a parametrizar, y aun si selecciona los dias a parametrizar el sistema restringiria ya que la fecha 27 de mayo ya esta parametrizada en el sistema.</w:t>
      </w:r>
    </w:p>
    <w:p w:rsidR="007E7C31" w:rsidRDefault="007E7C31" w:rsidP="00340090">
      <w:pPr>
        <w:pStyle w:val="TextoNormal"/>
        <w:rPr>
          <w:noProof/>
          <w:lang w:eastAsia="en-US"/>
        </w:rPr>
      </w:pPr>
      <w:r>
        <w:rPr>
          <w:noProof/>
          <w:lang w:val="es-CO" w:eastAsia="es-CO"/>
        </w:rPr>
        <w:drawing>
          <wp:inline distT="0" distB="0" distL="0" distR="0" wp14:anchorId="0448963C" wp14:editId="42F49241">
            <wp:extent cx="541020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2795905"/>
                    </a:xfrm>
                    <a:prstGeom prst="rect">
                      <a:avLst/>
                    </a:prstGeom>
                  </pic:spPr>
                </pic:pic>
              </a:graphicData>
            </a:graphic>
          </wp:inline>
        </w:drawing>
      </w:r>
    </w:p>
    <w:p w:rsidR="007E7C31" w:rsidRDefault="007E7C31" w:rsidP="00340090">
      <w:pPr>
        <w:pStyle w:val="TextoNormal"/>
        <w:rPr>
          <w:noProof/>
          <w:lang w:eastAsia="en-US"/>
        </w:rPr>
      </w:pPr>
    </w:p>
    <w:p w:rsidR="00340090" w:rsidRDefault="00822A3E" w:rsidP="00340090">
      <w:pPr>
        <w:pStyle w:val="TextoNormal"/>
        <w:rPr>
          <w:noProof/>
          <w:lang w:eastAsia="en-US"/>
        </w:rPr>
      </w:pPr>
      <w:r>
        <w:rPr>
          <w:noProof/>
          <w:lang w:eastAsia="en-US"/>
        </w:rPr>
        <w:t>La fecha debe ser superior tal cual se especifico anteriormente, tal cual se visualiza en la siguiente pantalla:</w:t>
      </w:r>
    </w:p>
    <w:p w:rsidR="00822A3E" w:rsidRDefault="00822A3E" w:rsidP="00340090">
      <w:pPr>
        <w:pStyle w:val="TextoNormal"/>
        <w:rPr>
          <w:noProof/>
          <w:lang w:eastAsia="en-US"/>
        </w:rPr>
      </w:pPr>
      <w:r>
        <w:rPr>
          <w:noProof/>
          <w:lang w:val="es-CO" w:eastAsia="es-CO"/>
        </w:rPr>
        <w:lastRenderedPageBreak/>
        <w:drawing>
          <wp:inline distT="0" distB="0" distL="0" distR="0">
            <wp:extent cx="5457825" cy="26968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2060" cy="2698900"/>
                    </a:xfrm>
                    <a:prstGeom prst="rect">
                      <a:avLst/>
                    </a:prstGeom>
                    <a:noFill/>
                    <a:ln>
                      <a:noFill/>
                    </a:ln>
                  </pic:spPr>
                </pic:pic>
              </a:graphicData>
            </a:graphic>
          </wp:inline>
        </w:drawing>
      </w:r>
    </w:p>
    <w:p w:rsidR="00822A3E" w:rsidRDefault="00822A3E" w:rsidP="00340090">
      <w:pPr>
        <w:pStyle w:val="TextoNormal"/>
        <w:rPr>
          <w:noProof/>
          <w:lang w:eastAsia="en-US"/>
        </w:rPr>
      </w:pPr>
      <w:r>
        <w:rPr>
          <w:noProof/>
          <w:lang w:eastAsia="en-US"/>
        </w:rPr>
        <w:t>Esta seria una parametrizacion correcta del sistema donde se programaran jornadas de trabajo a partir del 1 de Junio desde las 07 am hasta las 6pm con citas de duracion de 45 minutos.</w:t>
      </w:r>
    </w:p>
    <w:p w:rsidR="00822A3E" w:rsidRDefault="00822A3E" w:rsidP="00340090">
      <w:pPr>
        <w:pStyle w:val="TextoNormal"/>
        <w:rPr>
          <w:noProof/>
          <w:lang w:eastAsia="en-US"/>
        </w:rPr>
      </w:pPr>
    </w:p>
    <w:p w:rsidR="00822A3E" w:rsidRDefault="00822A3E" w:rsidP="00340090">
      <w:pPr>
        <w:pStyle w:val="TextoNormal"/>
        <w:rPr>
          <w:noProof/>
          <w:lang w:eastAsia="en-US"/>
        </w:rPr>
      </w:pPr>
      <w:r>
        <w:rPr>
          <w:noProof/>
          <w:lang w:val="es-CO" w:eastAsia="es-CO"/>
        </w:rPr>
        <w:drawing>
          <wp:inline distT="0" distB="0" distL="0" distR="0" wp14:anchorId="1757E575" wp14:editId="00B25F88">
            <wp:extent cx="5671185" cy="278320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2783205"/>
                    </a:xfrm>
                    <a:prstGeom prst="rect">
                      <a:avLst/>
                    </a:prstGeom>
                  </pic:spPr>
                </pic:pic>
              </a:graphicData>
            </a:graphic>
          </wp:inline>
        </w:drawing>
      </w:r>
    </w:p>
    <w:p w:rsidR="00822A3E" w:rsidRDefault="00822A3E" w:rsidP="00340090">
      <w:pPr>
        <w:pStyle w:val="TextoNormal"/>
        <w:rPr>
          <w:noProof/>
          <w:lang w:eastAsia="en-US"/>
        </w:rPr>
      </w:pPr>
      <w:r>
        <w:rPr>
          <w:noProof/>
          <w:lang w:val="es-CO" w:eastAsia="es-CO"/>
        </w:rPr>
        <w:lastRenderedPageBreak/>
        <w:drawing>
          <wp:inline distT="0" distB="0" distL="0" distR="0" wp14:anchorId="6FB51CAF" wp14:editId="292FE679">
            <wp:extent cx="5572125" cy="410718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797" cy="4107683"/>
                    </a:xfrm>
                    <a:prstGeom prst="rect">
                      <a:avLst/>
                    </a:prstGeom>
                  </pic:spPr>
                </pic:pic>
              </a:graphicData>
            </a:graphic>
          </wp:inline>
        </w:drawing>
      </w: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822A3E" w:rsidP="00C811AA">
      <w:pPr>
        <w:pStyle w:val="Ttulo5"/>
        <w:rPr>
          <w:noProof/>
          <w:lang w:eastAsia="en-US"/>
        </w:rPr>
      </w:pPr>
      <w:r>
        <w:rPr>
          <w:noProof/>
          <w:lang w:eastAsia="en-US"/>
        </w:rPr>
        <w:t>Autentificacion del Medico y parametrizacion de agendas</w:t>
      </w:r>
      <w:r w:rsidR="00340090">
        <w:rPr>
          <w:noProof/>
          <w:lang w:eastAsia="en-US"/>
        </w:rPr>
        <w:t>.</w:t>
      </w:r>
    </w:p>
    <w:p w:rsidR="000307FC" w:rsidRDefault="0021296A" w:rsidP="00C811AA">
      <w:pPr>
        <w:pStyle w:val="TextoNormal"/>
        <w:rPr>
          <w:rFonts w:eastAsia="Tahoma"/>
        </w:rPr>
      </w:pPr>
      <w:r>
        <w:rPr>
          <w:rFonts w:eastAsia="Tahoma"/>
        </w:rPr>
        <w:t>Se procede a ingresar con el correo electrónico y password que provee el jefe administrador al médico, el cual registro previamente:</w:t>
      </w:r>
    </w:p>
    <w:p w:rsidR="0021296A" w:rsidRDefault="0021296A" w:rsidP="00C811AA">
      <w:pPr>
        <w:pStyle w:val="TextoNormal"/>
        <w:rPr>
          <w:rFonts w:eastAsia="Tahoma"/>
        </w:rPr>
      </w:pPr>
    </w:p>
    <w:p w:rsidR="000307FC" w:rsidRDefault="0021296A" w:rsidP="00C811AA">
      <w:pPr>
        <w:pStyle w:val="TextoNormal"/>
        <w:rPr>
          <w:b/>
          <w:lang w:val="es-ES_tradnl"/>
        </w:rPr>
      </w:pPr>
      <w:r>
        <w:rPr>
          <w:noProof/>
          <w:lang w:val="es-CO" w:eastAsia="es-CO"/>
        </w:rPr>
        <w:drawing>
          <wp:inline distT="0" distB="0" distL="0" distR="0" wp14:anchorId="74D5C64F" wp14:editId="13A79E38">
            <wp:extent cx="4648200" cy="217154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021" cy="2182671"/>
                    </a:xfrm>
                    <a:prstGeom prst="rect">
                      <a:avLst/>
                    </a:prstGeom>
                  </pic:spPr>
                </pic:pic>
              </a:graphicData>
            </a:graphic>
          </wp:inline>
        </w:drawing>
      </w:r>
    </w:p>
    <w:p w:rsidR="00C811AA" w:rsidRDefault="0021296A" w:rsidP="00C811AA">
      <w:pPr>
        <w:pStyle w:val="TextoNormal"/>
        <w:rPr>
          <w:rFonts w:eastAsia="Tahoma"/>
          <w:lang w:eastAsia="en-US"/>
        </w:rPr>
      </w:pPr>
      <w:r>
        <w:rPr>
          <w:rFonts w:eastAsia="Tahoma"/>
          <w:lang w:eastAsia="en-US"/>
        </w:rPr>
        <w:lastRenderedPageBreak/>
        <w:t>Una vez autentificado en el sistema, en el menú de navegación el sistema lo saludara como un doctor y le aparecerán las opciones para programar agenda (Schedule agenda) y ver las citas programas (Appointments), cuando accede a la opción Schedule Agenda lo primero que vera el doctor son las agendas programadas de hoy o de días posteriores, para proceder a crear nuevas</w:t>
      </w:r>
      <w:r w:rsidR="004E1AF9">
        <w:rPr>
          <w:rFonts w:eastAsia="Tahoma"/>
          <w:lang w:eastAsia="en-US"/>
        </w:rPr>
        <w:t xml:space="preserve"> agendas por decir todas las del mes de mayo porque se sabe que el administrador ya programo todas las agendas hasta final de mayo y los primeros 15 días de junio, si el medico desea puede parametrizar todas estas agendas, teniendo en cuenta que se tiene que sujetar a las órdenes del jefe esto quiere decir que el jefe (administrador) le informa al médico que los días de trabajo empezaran a las 7 de la mañana hasta el quince de junio, el medico está limitado a solo escoger a qué horas va empezar su día de trabajo para cada jornada, ya el sistema calculara la agenda del día en base a la duración de las citas parametrizada por el jefe anteriormente.</w:t>
      </w:r>
    </w:p>
    <w:p w:rsidR="0021296A" w:rsidRDefault="0021296A" w:rsidP="00C811AA">
      <w:pPr>
        <w:pStyle w:val="TextoNormal"/>
        <w:rPr>
          <w:rFonts w:eastAsia="Tahoma"/>
          <w:lang w:eastAsia="en-US"/>
        </w:rPr>
      </w:pPr>
      <w:r>
        <w:rPr>
          <w:noProof/>
          <w:lang w:val="es-CO" w:eastAsia="es-CO"/>
        </w:rPr>
        <w:drawing>
          <wp:inline distT="0" distB="0" distL="0" distR="0" wp14:anchorId="7F759F80" wp14:editId="3F379D05">
            <wp:extent cx="5076825" cy="1971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1971675"/>
                    </a:xfrm>
                    <a:prstGeom prst="rect">
                      <a:avLst/>
                    </a:prstGeom>
                  </pic:spPr>
                </pic:pic>
              </a:graphicData>
            </a:graphic>
          </wp:inline>
        </w:drawing>
      </w:r>
    </w:p>
    <w:p w:rsidR="00E21A13" w:rsidRDefault="00E21A13" w:rsidP="00C811AA">
      <w:pPr>
        <w:pStyle w:val="TextoNormal"/>
        <w:rPr>
          <w:rFonts w:eastAsia="Tahoma"/>
          <w:lang w:eastAsia="en-US"/>
        </w:rPr>
      </w:pPr>
      <w:r>
        <w:rPr>
          <w:rFonts w:eastAsia="Tahoma"/>
          <w:lang w:eastAsia="en-US"/>
        </w:rPr>
        <w:t>Para este caso parametrizo que su día de trabajo empieza a las 11 am, el sistema calculo la agenda del día en base a la parametrización del jefe, es decir citas de media hora hasta las 5 de la tarde:</w:t>
      </w:r>
    </w:p>
    <w:p w:rsidR="00E21A13" w:rsidRDefault="00E21A13" w:rsidP="00C811AA">
      <w:pPr>
        <w:pStyle w:val="TextoNormal"/>
        <w:rPr>
          <w:rFonts w:eastAsia="Tahoma"/>
          <w:lang w:eastAsia="en-US"/>
        </w:rPr>
      </w:pPr>
      <w:r>
        <w:rPr>
          <w:noProof/>
          <w:lang w:val="es-CO" w:eastAsia="es-CO"/>
        </w:rPr>
        <w:drawing>
          <wp:inline distT="0" distB="0" distL="0" distR="0" wp14:anchorId="7A61DA9F" wp14:editId="6A522246">
            <wp:extent cx="5314950" cy="2943427"/>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8777" cy="2945546"/>
                    </a:xfrm>
                    <a:prstGeom prst="rect">
                      <a:avLst/>
                    </a:prstGeom>
                  </pic:spPr>
                </pic:pic>
              </a:graphicData>
            </a:graphic>
          </wp:inline>
        </w:drawing>
      </w:r>
    </w:p>
    <w:p w:rsidR="00342F08" w:rsidRDefault="00E21A13" w:rsidP="00DE284F">
      <w:pPr>
        <w:pStyle w:val="TextoNormal"/>
        <w:ind w:left="0" w:firstLine="708"/>
        <w:rPr>
          <w:noProof/>
          <w:lang w:eastAsia="en-US"/>
        </w:rPr>
      </w:pPr>
      <w:r>
        <w:rPr>
          <w:noProof/>
          <w:lang w:eastAsia="en-US"/>
        </w:rPr>
        <w:lastRenderedPageBreak/>
        <w:t>Estos horarios los visualizara el paciente por la app:</w:t>
      </w:r>
    </w:p>
    <w:p w:rsidR="00E21A13" w:rsidRDefault="00E21A13" w:rsidP="00DE284F">
      <w:pPr>
        <w:pStyle w:val="TextoNormal"/>
        <w:ind w:left="0" w:firstLine="708"/>
        <w:rPr>
          <w:noProof/>
          <w:lang w:eastAsia="en-US"/>
        </w:rPr>
      </w:pPr>
      <w:r>
        <w:rPr>
          <w:noProof/>
          <w:lang w:val="es-CO" w:eastAsia="es-CO"/>
        </w:rPr>
        <w:drawing>
          <wp:inline distT="0" distB="0" distL="0" distR="0">
            <wp:extent cx="4838700" cy="4391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816" cy="4393345"/>
                    </a:xfrm>
                    <a:prstGeom prst="rect">
                      <a:avLst/>
                    </a:prstGeom>
                    <a:noFill/>
                    <a:ln>
                      <a:noFill/>
                    </a:ln>
                  </pic:spPr>
                </pic:pic>
              </a:graphicData>
            </a:graphic>
          </wp:inline>
        </w:drawing>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E21A13" w:rsidP="00C13F6E">
      <w:pPr>
        <w:pStyle w:val="TextoNormal"/>
        <w:ind w:left="0"/>
        <w:rPr>
          <w:noProof/>
          <w:lang w:eastAsia="en-US"/>
        </w:rPr>
      </w:pPr>
      <w:r>
        <w:rPr>
          <w:noProof/>
          <w:lang w:eastAsia="en-US"/>
        </w:rPr>
        <w:t>Este proceso se explica mas detalladamente en el manual de</w:t>
      </w:r>
      <w:r w:rsidR="00C13F6E">
        <w:rPr>
          <w:noProof/>
          <w:lang w:eastAsia="en-US"/>
        </w:rPr>
        <w:t>l sistema movil, una vez el paciente programe una cita el doctor las visualizara agendadas en la parte web, para ver este detalle el medico entra por la opcion del menu de navegacion citas (Appointments):</w:t>
      </w:r>
    </w:p>
    <w:p w:rsidR="00C13F6E" w:rsidRDefault="00C13F6E" w:rsidP="00DE284F">
      <w:pPr>
        <w:pStyle w:val="TextoNormal"/>
        <w:ind w:left="0" w:firstLine="708"/>
        <w:rPr>
          <w:noProof/>
          <w:lang w:eastAsia="en-US"/>
        </w:rPr>
      </w:pPr>
      <w:r>
        <w:rPr>
          <w:noProof/>
          <w:lang w:val="es-CO" w:eastAsia="es-CO"/>
        </w:rPr>
        <w:drawing>
          <wp:inline distT="0" distB="0" distL="0" distR="0" wp14:anchorId="27BEEA13" wp14:editId="4FD68397">
            <wp:extent cx="5671185" cy="1976755"/>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1976755"/>
                    </a:xfrm>
                    <a:prstGeom prst="rect">
                      <a:avLst/>
                    </a:prstGeom>
                  </pic:spPr>
                </pic:pic>
              </a:graphicData>
            </a:graphic>
          </wp:inline>
        </w:drawing>
      </w:r>
    </w:p>
    <w:p w:rsidR="00C13F6E" w:rsidRDefault="00C13F6E" w:rsidP="00C13F6E">
      <w:pPr>
        <w:pStyle w:val="TextoNormal"/>
        <w:ind w:left="0"/>
        <w:rPr>
          <w:noProof/>
          <w:lang w:eastAsia="en-US"/>
        </w:rPr>
      </w:pPr>
      <w:r>
        <w:rPr>
          <w:noProof/>
          <w:lang w:eastAsia="en-US"/>
        </w:rPr>
        <w:lastRenderedPageBreak/>
        <w:t>En la lupa que se visualiza al frente de cada registro se puede entrar a ver el detalle de la    cita donde se encontrara con los datos del paciente y el detalle de la cita:</w:t>
      </w:r>
    </w:p>
    <w:p w:rsidR="00C13F6E" w:rsidRDefault="00C13F6E" w:rsidP="00DE284F">
      <w:pPr>
        <w:pStyle w:val="TextoNormal"/>
        <w:ind w:left="0" w:firstLine="708"/>
        <w:rPr>
          <w:noProof/>
          <w:lang w:eastAsia="en-US"/>
        </w:rPr>
      </w:pPr>
      <w:r>
        <w:rPr>
          <w:noProof/>
          <w:lang w:val="es-CO" w:eastAsia="es-CO"/>
        </w:rPr>
        <w:drawing>
          <wp:inline distT="0" distB="0" distL="0" distR="0" wp14:anchorId="56DE6AD2" wp14:editId="37CB6C60">
            <wp:extent cx="5671185" cy="3133725"/>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3133725"/>
                    </a:xfrm>
                    <a:prstGeom prst="rect">
                      <a:avLst/>
                    </a:prstGeom>
                  </pic:spPr>
                </pic:pic>
              </a:graphicData>
            </a:graphic>
          </wp:inline>
        </w:drawing>
      </w:r>
    </w:p>
    <w:p w:rsidR="0037454E" w:rsidRDefault="002540DF" w:rsidP="0037454E">
      <w:pPr>
        <w:pStyle w:val="TextoNormal"/>
        <w:ind w:left="0"/>
        <w:rPr>
          <w:noProof/>
          <w:lang w:eastAsia="en-US"/>
        </w:rPr>
      </w:pPr>
      <w:r>
        <w:rPr>
          <w:noProof/>
          <w:lang w:eastAsia="en-US"/>
        </w:rPr>
        <w:t xml:space="preserve">Con la opcion de volver atrás (Back to list) para ver otros detalles, </w:t>
      </w:r>
      <w:r w:rsidR="0037454E">
        <w:rPr>
          <w:noProof/>
          <w:lang w:eastAsia="en-US"/>
        </w:rPr>
        <w:t>Si la cita es cancelada antes del servicio otro paciente podra cogerla en el rango de tiempo valido, el medico las visualizara en la pagina principal de la opcion schedule agenda.</w:t>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0307FC" w:rsidRDefault="000307FC" w:rsidP="00DE284F">
      <w:pPr>
        <w:pStyle w:val="TextoNormal"/>
        <w:ind w:right="51"/>
        <w:rPr>
          <w:lang w:val="es-CO"/>
        </w:rPr>
      </w:pPr>
    </w:p>
    <w:p w:rsidR="000307FC" w:rsidRDefault="000307FC" w:rsidP="00DE284F">
      <w:pPr>
        <w:pStyle w:val="TextoNormal"/>
        <w:ind w:right="51"/>
        <w:rPr>
          <w:lang w:val="es-CO"/>
        </w:rPr>
      </w:pPr>
    </w:p>
    <w:p w:rsidR="00EE3CE4" w:rsidRDefault="00EE3CE4"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342F08" w:rsidRDefault="00342F08" w:rsidP="00DE284F">
      <w:pPr>
        <w:pStyle w:val="TextoNormal"/>
        <w:ind w:right="51"/>
        <w:rPr>
          <w:noProof/>
        </w:rPr>
      </w:pPr>
    </w:p>
    <w:p w:rsidR="0021296A" w:rsidRPr="00AE1F0A" w:rsidRDefault="002540DF" w:rsidP="0021296A">
      <w:pPr>
        <w:pStyle w:val="Ttulo3"/>
        <w:rPr>
          <w:rFonts w:eastAsia="Tahoma"/>
        </w:rPr>
      </w:pPr>
      <w:r>
        <w:rPr>
          <w:rFonts w:eastAsia="Tahoma"/>
          <w:sz w:val="28"/>
        </w:rPr>
        <w:lastRenderedPageBreak/>
        <w:t>Administración de pacientes</w:t>
      </w:r>
      <w:r w:rsidR="0021296A">
        <w:rPr>
          <w:rFonts w:eastAsia="Tahoma"/>
          <w:sz w:val="28"/>
        </w:rPr>
        <w:t>.</w:t>
      </w:r>
    </w:p>
    <w:p w:rsidR="00342F08" w:rsidRDefault="002540DF" w:rsidP="00DE284F">
      <w:pPr>
        <w:pStyle w:val="TextoNormal"/>
        <w:ind w:right="51"/>
        <w:rPr>
          <w:noProof/>
        </w:rPr>
      </w:pPr>
      <w:r>
        <w:rPr>
          <w:noProof/>
        </w:rPr>
        <w:t>Cuando el medico administrador del sistema entre por la opcion patients puede visualizar los afiliados y que pueden programar citas con los diferentes profesionales.</w:t>
      </w:r>
    </w:p>
    <w:p w:rsidR="002540DF" w:rsidRDefault="002540DF" w:rsidP="00DE284F">
      <w:pPr>
        <w:pStyle w:val="TextoNormal"/>
        <w:ind w:right="51"/>
        <w:rPr>
          <w:noProof/>
        </w:rPr>
      </w:pPr>
      <w:r>
        <w:rPr>
          <w:noProof/>
          <w:lang w:val="es-CO" w:eastAsia="es-CO"/>
        </w:rPr>
        <w:drawing>
          <wp:inline distT="0" distB="0" distL="0" distR="0" wp14:anchorId="11973FBB" wp14:editId="60CA8738">
            <wp:extent cx="5057775" cy="368105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1505" cy="3683773"/>
                    </a:xfrm>
                    <a:prstGeom prst="rect">
                      <a:avLst/>
                    </a:prstGeom>
                  </pic:spPr>
                </pic:pic>
              </a:graphicData>
            </a:graphic>
          </wp:inline>
        </w:drawing>
      </w:r>
    </w:p>
    <w:p w:rsidR="002540DF" w:rsidRDefault="002540DF" w:rsidP="002540DF">
      <w:pPr>
        <w:pStyle w:val="TextoNormal"/>
        <w:ind w:right="51"/>
        <w:rPr>
          <w:noProof/>
        </w:rPr>
      </w:pPr>
      <w:r>
        <w:rPr>
          <w:noProof/>
        </w:rPr>
        <w:t xml:space="preserve">En el cual pueden haber afiliados que se registraron con facebook, instagram, twitter, linkedIn y/o locales estos tipos de usuarios se parametrizaron anteriormente, en este modulo el doctor administrador tendra la opcion para eliminar </w:t>
      </w:r>
      <w:r w:rsidR="0050735C">
        <w:rPr>
          <w:noProof/>
        </w:rPr>
        <w:t>afiliados si asi lo desea.</w:t>
      </w:r>
    </w:p>
    <w:p w:rsidR="002540DF" w:rsidRDefault="0050735C" w:rsidP="002540DF">
      <w:pPr>
        <w:pStyle w:val="Ttulo5"/>
        <w:rPr>
          <w:noProof/>
          <w:lang w:eastAsia="en-US"/>
        </w:rPr>
      </w:pPr>
      <w:r>
        <w:rPr>
          <w:noProof/>
          <w:lang w:eastAsia="en-US"/>
        </w:rPr>
        <w:t>Admistracion de tipos de pacientes</w:t>
      </w:r>
      <w:r w:rsidR="002540DF">
        <w:rPr>
          <w:noProof/>
          <w:lang w:eastAsia="en-US"/>
        </w:rPr>
        <w:t>.</w:t>
      </w:r>
    </w:p>
    <w:p w:rsidR="002540DF" w:rsidRDefault="002540DF" w:rsidP="002540DF">
      <w:pPr>
        <w:pStyle w:val="TextoNormal"/>
        <w:ind w:right="51"/>
        <w:rPr>
          <w:noProof/>
        </w:rPr>
      </w:pPr>
    </w:p>
    <w:p w:rsidR="002540DF" w:rsidRDefault="0050735C" w:rsidP="00DE284F">
      <w:pPr>
        <w:pStyle w:val="TextoNormal"/>
        <w:ind w:right="51"/>
        <w:rPr>
          <w:noProof/>
        </w:rPr>
      </w:pPr>
      <w:r>
        <w:rPr>
          <w:noProof/>
        </w:rPr>
        <w:t>El administrador puede editar, borrar, o crear nuevos tipos de pacientes, a esta opcion entra por el menu de navegacion opcion tipos de pacientes (Patient types).</w:t>
      </w:r>
    </w:p>
    <w:p w:rsidR="003A6AF1" w:rsidRDefault="0050735C" w:rsidP="00DE284F">
      <w:pPr>
        <w:pStyle w:val="TextoNormal"/>
        <w:ind w:right="51"/>
        <w:rPr>
          <w:noProof/>
        </w:rPr>
      </w:pPr>
      <w:r>
        <w:rPr>
          <w:noProof/>
          <w:lang w:val="es-CO" w:eastAsia="es-CO"/>
        </w:rPr>
        <w:drawing>
          <wp:inline distT="0" distB="0" distL="0" distR="0" wp14:anchorId="34785A93" wp14:editId="14F9B36D">
            <wp:extent cx="4467225" cy="18382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1004" cy="1847988"/>
                    </a:xfrm>
                    <a:prstGeom prst="rect">
                      <a:avLst/>
                    </a:prstGeom>
                  </pic:spPr>
                </pic:pic>
              </a:graphicData>
            </a:graphic>
          </wp:inline>
        </w:drawing>
      </w:r>
    </w:p>
    <w:p w:rsidR="003A6AF1" w:rsidRDefault="0050735C" w:rsidP="00DE284F">
      <w:pPr>
        <w:pStyle w:val="TextoNormal"/>
        <w:ind w:right="51"/>
        <w:rPr>
          <w:noProof/>
        </w:rPr>
      </w:pPr>
      <w:r>
        <w:rPr>
          <w:noProof/>
          <w:lang w:val="es-CO" w:eastAsia="es-CO"/>
        </w:rPr>
        <w:lastRenderedPageBreak/>
        <w:drawing>
          <wp:inline distT="0" distB="0" distL="0" distR="0" wp14:anchorId="0D133DF3" wp14:editId="6A5D2F0B">
            <wp:extent cx="4810125" cy="1674469"/>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272" cy="1676609"/>
                    </a:xfrm>
                    <a:prstGeom prst="rect">
                      <a:avLst/>
                    </a:prstGeom>
                  </pic:spPr>
                </pic:pic>
              </a:graphicData>
            </a:graphic>
          </wp:inline>
        </w:drawing>
      </w:r>
    </w:p>
    <w:p w:rsidR="0050735C" w:rsidRDefault="0050735C" w:rsidP="00DE284F">
      <w:pPr>
        <w:pStyle w:val="TextoNormal"/>
        <w:ind w:right="51"/>
        <w:rPr>
          <w:noProof/>
        </w:rPr>
      </w:pPr>
      <w:r>
        <w:rPr>
          <w:noProof/>
          <w:lang w:val="es-CO" w:eastAsia="es-CO"/>
        </w:rPr>
        <w:drawing>
          <wp:inline distT="0" distB="0" distL="0" distR="0" wp14:anchorId="45A4DFC5" wp14:editId="13A30749">
            <wp:extent cx="4810125" cy="1538206"/>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8488" cy="1540880"/>
                    </a:xfrm>
                    <a:prstGeom prst="rect">
                      <a:avLst/>
                    </a:prstGeom>
                  </pic:spPr>
                </pic:pic>
              </a:graphicData>
            </a:graphic>
          </wp:inline>
        </w:drawing>
      </w:r>
    </w:p>
    <w:p w:rsidR="00342F08" w:rsidRDefault="00342F08"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A95904" w:rsidRPr="00AE1F0A" w:rsidRDefault="00A95904" w:rsidP="00A95904">
      <w:pPr>
        <w:pStyle w:val="Ttulo3"/>
        <w:rPr>
          <w:rFonts w:eastAsia="Tahoma"/>
        </w:rPr>
      </w:pPr>
      <w:bookmarkStart w:id="15" w:name="_Toc51045122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15"/>
    </w:p>
    <w:p w:rsidR="00187452" w:rsidRPr="002D4113" w:rsidRDefault="00090F0D" w:rsidP="00DE284F">
      <w:pPr>
        <w:pStyle w:val="TextoNormal"/>
        <w:ind w:left="993"/>
        <w:rPr>
          <w:noProof/>
          <w:lang w:val="es-CO" w:eastAsia="en-US"/>
        </w:rPr>
      </w:pPr>
      <w:r w:rsidRPr="002D4113">
        <w:rPr>
          <w:noProof/>
          <w:lang w:val="es-CO" w:eastAsia="en-US"/>
        </w:rPr>
        <w:t>Juan Carlos Zuluaga agregado al repo como developer.</w:t>
      </w:r>
    </w:p>
    <w:p w:rsidR="000F7AE6" w:rsidRPr="002D4113" w:rsidRDefault="000F7AE6" w:rsidP="00DE284F">
      <w:pPr>
        <w:pStyle w:val="TextoNormal"/>
        <w:ind w:left="993"/>
        <w:rPr>
          <w:noProof/>
          <w:lang w:val="es-CO" w:eastAsia="en-US"/>
        </w:rPr>
      </w:pPr>
    </w:p>
    <w:p w:rsidR="00090F0D" w:rsidRDefault="0050735C" w:rsidP="00DE284F">
      <w:pPr>
        <w:pStyle w:val="TextoNormal"/>
        <w:ind w:left="993"/>
        <w:rPr>
          <w:noProof/>
          <w:lang w:val="en-US" w:eastAsia="en-US"/>
        </w:rPr>
      </w:pPr>
      <w:r>
        <w:rPr>
          <w:noProof/>
          <w:lang w:val="es-CO" w:eastAsia="es-CO"/>
        </w:rPr>
        <w:drawing>
          <wp:inline distT="0" distB="0" distL="0" distR="0" wp14:anchorId="5B19F4D0" wp14:editId="7158C436">
            <wp:extent cx="5561965" cy="49434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392" cy="4946521"/>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D30421" w:rsidRDefault="00D30421" w:rsidP="00DE284F">
      <w:pPr>
        <w:pStyle w:val="TextoNormal"/>
        <w:ind w:left="993"/>
        <w:rPr>
          <w:noProof/>
          <w:lang w:val="en-US" w:eastAsia="en-US"/>
        </w:rPr>
      </w:pPr>
      <w:r>
        <w:rPr>
          <w:noProof/>
          <w:lang w:val="es-CO" w:eastAsia="es-CO"/>
        </w:rPr>
        <w:drawing>
          <wp:inline distT="0" distB="0" distL="0" distR="0" wp14:anchorId="4F928B67" wp14:editId="00EED956">
            <wp:extent cx="5671185" cy="100012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1185" cy="1000125"/>
                    </a:xfrm>
                    <a:prstGeom prst="rect">
                      <a:avLst/>
                    </a:prstGeom>
                  </pic:spPr>
                </pic:pic>
              </a:graphicData>
            </a:graphic>
          </wp:inline>
        </w:drawing>
      </w:r>
    </w:p>
    <w:p w:rsidR="000F7AE6" w:rsidRDefault="0050735C" w:rsidP="00DE284F">
      <w:pPr>
        <w:pStyle w:val="TextoNormal"/>
        <w:ind w:left="993"/>
        <w:rPr>
          <w:noProof/>
          <w:lang w:val="en-US" w:eastAsia="en-US"/>
        </w:rPr>
      </w:pPr>
      <w:r>
        <w:rPr>
          <w:noProof/>
          <w:lang w:val="es-CO" w:eastAsia="es-CO"/>
        </w:rPr>
        <w:lastRenderedPageBreak/>
        <w:drawing>
          <wp:inline distT="0" distB="0" distL="0" distR="0" wp14:anchorId="1093C630" wp14:editId="4E55799E">
            <wp:extent cx="5057775" cy="440594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4137" cy="4411486"/>
                    </a:xfrm>
                    <a:prstGeom prst="rect">
                      <a:avLst/>
                    </a:prstGeom>
                  </pic:spPr>
                </pic:pic>
              </a:graphicData>
            </a:graphic>
          </wp:inline>
        </w:drawing>
      </w:r>
    </w:p>
    <w:p w:rsidR="0050735C" w:rsidRDefault="0050735C" w:rsidP="00DE284F">
      <w:pPr>
        <w:pStyle w:val="TextoNormal"/>
        <w:ind w:left="993"/>
        <w:rPr>
          <w:noProof/>
          <w:lang w:val="en-US" w:eastAsia="en-US"/>
        </w:rPr>
      </w:pPr>
      <w:r>
        <w:rPr>
          <w:noProof/>
          <w:lang w:val="es-CO" w:eastAsia="es-CO"/>
        </w:rPr>
        <w:lastRenderedPageBreak/>
        <w:drawing>
          <wp:inline distT="0" distB="0" distL="0" distR="0" wp14:anchorId="0ECAE16A" wp14:editId="3790C5FD">
            <wp:extent cx="5467350" cy="4626831"/>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8506" cy="4627809"/>
                    </a:xfrm>
                    <a:prstGeom prst="rect">
                      <a:avLst/>
                    </a:prstGeom>
                  </pic:spPr>
                </pic:pic>
              </a:graphicData>
            </a:graphic>
          </wp:inline>
        </w:drawing>
      </w:r>
    </w:p>
    <w:p w:rsidR="00643D07" w:rsidRDefault="00643D07" w:rsidP="00DE284F">
      <w:pPr>
        <w:pStyle w:val="TextoNormal"/>
        <w:ind w:left="993"/>
        <w:rPr>
          <w:noProof/>
          <w:lang w:val="en-US" w:eastAsia="en-US"/>
        </w:rPr>
      </w:pPr>
      <w:r>
        <w:rPr>
          <w:noProof/>
          <w:lang w:val="es-CO" w:eastAsia="es-CO"/>
        </w:rPr>
        <w:drawing>
          <wp:inline distT="0" distB="0" distL="0" distR="0" wp14:anchorId="4229D264" wp14:editId="5B574705">
            <wp:extent cx="5486400" cy="1464514"/>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7048" cy="1467356"/>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40"/>
      <w:headerReference w:type="default" r:id="rId41"/>
      <w:footerReference w:type="default" r:id="rId42"/>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24C" w:rsidRDefault="00C8124C">
      <w:r>
        <w:separator/>
      </w:r>
    </w:p>
  </w:endnote>
  <w:endnote w:type="continuationSeparator" w:id="0">
    <w:p w:rsidR="00C8124C" w:rsidRDefault="00C81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6D1F06">
          <w:pPr>
            <w:pStyle w:val="Piedepgina"/>
            <w:rPr>
              <w:rFonts w:eastAsia="Tahoma"/>
            </w:rPr>
          </w:pPr>
          <w:r>
            <w:rPr>
              <w:rFonts w:eastAsia="Tahoma"/>
            </w:rPr>
            <w:t xml:space="preserve">Health Center </w:t>
          </w:r>
          <w:r w:rsidR="00636B86">
            <w:rPr>
              <w:rFonts w:eastAsia="Tahoma"/>
            </w:rPr>
            <w:t>V 1.0.0</w:t>
          </w:r>
        </w:p>
        <w:p w:rsidR="00F9329B" w:rsidRDefault="00F9329B">
          <w:pPr>
            <w:pStyle w:val="Piedepgina"/>
          </w:pPr>
          <w:r>
            <w:t xml:space="preserve">Página </w:t>
          </w:r>
          <w:r>
            <w:fldChar w:fldCharType="begin"/>
          </w:r>
          <w:r>
            <w:instrText xml:space="preserve"> PAGE </w:instrText>
          </w:r>
          <w:r>
            <w:fldChar w:fldCharType="separate"/>
          </w:r>
          <w:r w:rsidR="002D4113">
            <w:rPr>
              <w:noProof/>
            </w:rPr>
            <w:t>9</w:t>
          </w:r>
          <w:r>
            <w:fldChar w:fldCharType="end"/>
          </w:r>
          <w:r>
            <w:t xml:space="preserve"> de </w:t>
          </w:r>
          <w:r>
            <w:fldChar w:fldCharType="begin"/>
          </w:r>
          <w:r>
            <w:instrText xml:space="preserve"> NUMPAGES </w:instrText>
          </w:r>
          <w:r>
            <w:fldChar w:fldCharType="separate"/>
          </w:r>
          <w:r w:rsidR="002D4113">
            <w:rPr>
              <w:noProof/>
            </w:rPr>
            <w:t>21</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CO" w:eastAsia="es-CO"/>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24C" w:rsidRDefault="00C8124C">
      <w:r>
        <w:separator/>
      </w:r>
    </w:p>
  </w:footnote>
  <w:footnote w:type="continuationSeparator" w:id="0">
    <w:p w:rsidR="00C8124C" w:rsidRDefault="00C812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CO" w:eastAsia="es-CO"/>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7AE"/>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D6D4B"/>
    <w:rsid w:val="001E24E0"/>
    <w:rsid w:val="001F13A8"/>
    <w:rsid w:val="001F435F"/>
    <w:rsid w:val="001F4FCA"/>
    <w:rsid w:val="001F6F21"/>
    <w:rsid w:val="001F7137"/>
    <w:rsid w:val="001F728A"/>
    <w:rsid w:val="002007D7"/>
    <w:rsid w:val="00200DB2"/>
    <w:rsid w:val="00205F6F"/>
    <w:rsid w:val="00210C4A"/>
    <w:rsid w:val="0021207B"/>
    <w:rsid w:val="0021296A"/>
    <w:rsid w:val="0021490D"/>
    <w:rsid w:val="0022220F"/>
    <w:rsid w:val="00223096"/>
    <w:rsid w:val="0022471A"/>
    <w:rsid w:val="00224A92"/>
    <w:rsid w:val="002408F8"/>
    <w:rsid w:val="0025126B"/>
    <w:rsid w:val="002540DF"/>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4113"/>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54E"/>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14DD"/>
    <w:rsid w:val="004B2E56"/>
    <w:rsid w:val="004B6416"/>
    <w:rsid w:val="004B6A6F"/>
    <w:rsid w:val="004C3061"/>
    <w:rsid w:val="004C76DD"/>
    <w:rsid w:val="004D5BCF"/>
    <w:rsid w:val="004D7244"/>
    <w:rsid w:val="004E1AF9"/>
    <w:rsid w:val="004E4C75"/>
    <w:rsid w:val="004F2741"/>
    <w:rsid w:val="004F355F"/>
    <w:rsid w:val="004F390D"/>
    <w:rsid w:val="004F5583"/>
    <w:rsid w:val="005009C1"/>
    <w:rsid w:val="00503626"/>
    <w:rsid w:val="00506B46"/>
    <w:rsid w:val="0050735C"/>
    <w:rsid w:val="00515F62"/>
    <w:rsid w:val="00526E61"/>
    <w:rsid w:val="005320D6"/>
    <w:rsid w:val="005321CF"/>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1A7C"/>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16FF"/>
    <w:rsid w:val="006145F1"/>
    <w:rsid w:val="006149FD"/>
    <w:rsid w:val="006156DB"/>
    <w:rsid w:val="006214B4"/>
    <w:rsid w:val="006240EC"/>
    <w:rsid w:val="006255FD"/>
    <w:rsid w:val="0062759C"/>
    <w:rsid w:val="00633032"/>
    <w:rsid w:val="00636B86"/>
    <w:rsid w:val="00643D07"/>
    <w:rsid w:val="00645C69"/>
    <w:rsid w:val="00661854"/>
    <w:rsid w:val="006634A5"/>
    <w:rsid w:val="00664182"/>
    <w:rsid w:val="0067185F"/>
    <w:rsid w:val="006777B9"/>
    <w:rsid w:val="00694FFD"/>
    <w:rsid w:val="00695390"/>
    <w:rsid w:val="006A319F"/>
    <w:rsid w:val="006A4521"/>
    <w:rsid w:val="006A5D96"/>
    <w:rsid w:val="006A71A3"/>
    <w:rsid w:val="006B2747"/>
    <w:rsid w:val="006B71EE"/>
    <w:rsid w:val="006C7577"/>
    <w:rsid w:val="006D1F06"/>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7E7C31"/>
    <w:rsid w:val="00805ED9"/>
    <w:rsid w:val="00807504"/>
    <w:rsid w:val="00813F80"/>
    <w:rsid w:val="00814CEE"/>
    <w:rsid w:val="00820449"/>
    <w:rsid w:val="00822A3E"/>
    <w:rsid w:val="0082708E"/>
    <w:rsid w:val="00830C7C"/>
    <w:rsid w:val="00833A62"/>
    <w:rsid w:val="00833E2D"/>
    <w:rsid w:val="00833F4D"/>
    <w:rsid w:val="008467B8"/>
    <w:rsid w:val="00857C2E"/>
    <w:rsid w:val="00863007"/>
    <w:rsid w:val="00863DB6"/>
    <w:rsid w:val="00871107"/>
    <w:rsid w:val="00871B99"/>
    <w:rsid w:val="0087674F"/>
    <w:rsid w:val="008912E2"/>
    <w:rsid w:val="00892A73"/>
    <w:rsid w:val="00892DF4"/>
    <w:rsid w:val="00897773"/>
    <w:rsid w:val="008A7C51"/>
    <w:rsid w:val="008B0A06"/>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C5A63"/>
    <w:rsid w:val="00BE2739"/>
    <w:rsid w:val="00BE28D0"/>
    <w:rsid w:val="00BE766C"/>
    <w:rsid w:val="00BE7750"/>
    <w:rsid w:val="00BF76A0"/>
    <w:rsid w:val="00C026B3"/>
    <w:rsid w:val="00C02D70"/>
    <w:rsid w:val="00C115FF"/>
    <w:rsid w:val="00C13F6E"/>
    <w:rsid w:val="00C1647B"/>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124C"/>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0421"/>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C493D"/>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1A1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2DD0"/>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B82E05"/>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 w:type="character" w:styleId="Hipervnculovisitado">
    <w:name w:val="FollowedHyperlink"/>
    <w:basedOn w:val="Fuentedeprrafopredeter"/>
    <w:rsid w:val="002D41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cendo89@hot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lab.com/Rubbery89/HealthCente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18570C-3691-4738-B913-16960F717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Template>
  <TotalTime>147</TotalTime>
  <Pages>21</Pages>
  <Words>1514</Words>
  <Characters>8331</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9826</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Usuario de Windows</cp:lastModifiedBy>
  <cp:revision>11</cp:revision>
  <cp:lastPrinted>2017-03-22T23:08:00Z</cp:lastPrinted>
  <dcterms:created xsi:type="dcterms:W3CDTF">2018-05-28T00:12:00Z</dcterms:created>
  <dcterms:modified xsi:type="dcterms:W3CDTF">2018-06-01T05:57:00Z</dcterms:modified>
</cp:coreProperties>
</file>